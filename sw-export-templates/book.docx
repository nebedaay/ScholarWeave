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87483" w14:textId="146529CA" w:rsidR="00DE2936" w:rsidRDefault="008E11D0" w:rsidP="00DE2936">
      <w:pPr>
        <w:pStyle w:val="Title"/>
        <w:tabs>
          <w:tab w:val="left" w:pos="2463"/>
        </w:tabs>
      </w:pPr>
      <w:r>
        <w:t>This Is the Book’s Title</w:t>
      </w:r>
    </w:p>
    <w:p w14:paraId="572D6AA9" w14:textId="079B523F" w:rsidR="0017351E" w:rsidRPr="002627B9" w:rsidRDefault="008E11D0" w:rsidP="00DE2936">
      <w:pPr>
        <w:pStyle w:val="Subtitle"/>
      </w:pPr>
      <w:r>
        <w:t>This is the Subtitle</w:t>
      </w:r>
    </w:p>
    <w:p w14:paraId="0EDB6D5F" w14:textId="22F3EB03" w:rsidR="008E11D0" w:rsidRDefault="00817747" w:rsidP="00DE2936">
      <w:pPr>
        <w:pStyle w:val="BodyText"/>
        <w:jc w:val="center"/>
      </w:pPr>
      <w:fldSimple w:instr=" AUTHOR  \* MERGEFORMAT ">
        <w:r>
          <w:rPr>
            <w:noProof/>
          </w:rPr>
          <w:t>First M. Last</w:t>
        </w:r>
      </w:fldSimple>
    </w:p>
    <w:p w14:paraId="78AF8575" w14:textId="6CAEF434" w:rsidR="00DE2936" w:rsidRDefault="00DE2936" w:rsidP="00DE2936">
      <w:pPr>
        <w:pStyle w:val="BodyText"/>
        <w:jc w:val="center"/>
      </w:pPr>
      <w:r>
        <w:t>Date</w:t>
      </w:r>
    </w:p>
    <w:p w14:paraId="34FF0647" w14:textId="77777777" w:rsidR="00BA70D0" w:rsidRDefault="00BA70D0" w:rsidP="00892414">
      <w:pPr>
        <w:pStyle w:val="Abstractkeywordsheading"/>
      </w:pPr>
      <w:r w:rsidRPr="00BA70D0">
        <w:t>Abstract</w:t>
      </w:r>
    </w:p>
    <w:p w14:paraId="11B805F6" w14:textId="32F03ACB" w:rsidR="008E11D0" w:rsidRDefault="008E11D0" w:rsidP="008E11D0">
      <w:pPr>
        <w:pStyle w:val="BodyText"/>
      </w:pPr>
      <w:r>
        <w:t>This is the abstract, from the “abstract” property.</w:t>
      </w:r>
    </w:p>
    <w:p w14:paraId="71EAE6ED" w14:textId="12C390AA" w:rsidR="008E11D0" w:rsidRDefault="008E11D0" w:rsidP="008E11D0">
      <w:pPr>
        <w:pStyle w:val="Abstractkeywordsheading"/>
      </w:pPr>
      <w:r>
        <w:t>Note</w:t>
      </w:r>
    </w:p>
    <w:p w14:paraId="0C8DDD53" w14:textId="06A57A5D" w:rsidR="008E11D0" w:rsidRPr="008E11D0" w:rsidRDefault="008E11D0" w:rsidP="008E11D0">
      <w:pPr>
        <w:pStyle w:val="BodyText"/>
      </w:pPr>
      <w:r>
        <w:t>Content from the “note” property.</w:t>
      </w:r>
    </w:p>
    <w:p w14:paraId="1D199BA9" w14:textId="77777777" w:rsidR="00DE2936" w:rsidRPr="00DE2936" w:rsidRDefault="00DE2936" w:rsidP="00DE2936">
      <w:pPr>
        <w:pStyle w:val="BodyText"/>
        <w:rPr>
          <w:lang w:val="en-CA"/>
        </w:rPr>
      </w:pPr>
    </w:p>
    <w:p w14:paraId="46380EA0" w14:textId="3CAA9541" w:rsidR="00DE2936" w:rsidRPr="00DE2936" w:rsidRDefault="00DE2936" w:rsidP="00DE2936">
      <w:pPr>
        <w:pStyle w:val="BodyText"/>
        <w:rPr>
          <w:lang w:val="en-CA"/>
        </w:rPr>
        <w:sectPr w:rsidR="00DE2936" w:rsidRPr="00DE2936" w:rsidSect="008E11D0">
          <w:headerReference w:type="even" r:id="rId7"/>
          <w:footerReference w:type="even" r:id="rId8"/>
          <w:footerReference w:type="default" r:id="rId9"/>
          <w:footerReference w:type="first" r:id="rId1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7E7739C3" w14:textId="70EBDA8B" w:rsidR="00DE2936" w:rsidRDefault="00DE2936" w:rsidP="00486BB6">
      <w:pPr>
        <w:pStyle w:val="Heading1-excludefromTOC"/>
      </w:pPr>
      <w:r>
        <w:lastRenderedPageBreak/>
        <w:t>Table of Contents</w:t>
      </w:r>
    </w:p>
    <w:p w14:paraId="64AC00BA" w14:textId="44E69967" w:rsidR="008E6698" w:rsidRDefault="00DE2936">
      <w:pPr>
        <w:pStyle w:val="TOC1"/>
        <w:tabs>
          <w:tab w:val="right" w:pos="9350"/>
        </w:tabs>
        <w:rPr>
          <w:rFonts w:eastAsiaTheme="minorEastAsia" w:cstheme="minorBidi"/>
          <w:b/>
          <w:bCs w:val="0"/>
          <w:noProof/>
          <w:sz w:val="24"/>
          <w:lang w:val="en-CA"/>
        </w:rPr>
      </w:pPr>
      <w:r>
        <w:rPr>
          <w:b/>
          <w:lang w:val="en-CA"/>
        </w:rPr>
        <w:fldChar w:fldCharType="begin"/>
      </w:r>
      <w:r>
        <w:rPr>
          <w:lang w:val="en-CA"/>
        </w:rPr>
        <w:instrText xml:space="preserve"> TOC \o "2-2" \h \z \t "Heading 1,1" </w:instrText>
      </w:r>
      <w:r>
        <w:rPr>
          <w:b/>
          <w:lang w:val="en-CA"/>
        </w:rPr>
        <w:fldChar w:fldCharType="separate"/>
      </w:r>
      <w:hyperlink w:anchor="_Toc237446688" w:history="1">
        <w:r w:rsidR="008E6698" w:rsidRPr="00A60BAA">
          <w:rPr>
            <w:rStyle w:val="Hyperlink"/>
            <w:noProof/>
            <w:lang w:val="en-CA"/>
          </w:rPr>
          <w:t>Table of Figures</w:t>
        </w:r>
        <w:r w:rsidR="008E6698">
          <w:rPr>
            <w:noProof/>
            <w:webHidden/>
          </w:rPr>
          <w:tab/>
        </w:r>
        <w:r w:rsidR="008E6698">
          <w:rPr>
            <w:noProof/>
            <w:webHidden/>
          </w:rPr>
          <w:fldChar w:fldCharType="begin"/>
        </w:r>
        <w:r w:rsidR="008E6698">
          <w:rPr>
            <w:noProof/>
            <w:webHidden/>
          </w:rPr>
          <w:instrText xml:space="preserve"> PAGEREF _Toc237446688 \h </w:instrText>
        </w:r>
        <w:r w:rsidR="008E6698">
          <w:rPr>
            <w:noProof/>
            <w:webHidden/>
          </w:rPr>
        </w:r>
        <w:r w:rsidR="008E6698">
          <w:rPr>
            <w:noProof/>
            <w:webHidden/>
          </w:rPr>
          <w:fldChar w:fldCharType="separate"/>
        </w:r>
        <w:r w:rsidR="008E6698">
          <w:rPr>
            <w:noProof/>
            <w:webHidden/>
          </w:rPr>
          <w:t>iv</w:t>
        </w:r>
        <w:r w:rsidR="008E6698">
          <w:rPr>
            <w:noProof/>
            <w:webHidden/>
          </w:rPr>
          <w:fldChar w:fldCharType="end"/>
        </w:r>
      </w:hyperlink>
    </w:p>
    <w:p w14:paraId="35A4BE21" w14:textId="24171418" w:rsidR="008E6698" w:rsidRDefault="008E6698">
      <w:pPr>
        <w:pStyle w:val="TOC1"/>
        <w:tabs>
          <w:tab w:val="right" w:pos="9350"/>
        </w:tabs>
        <w:rPr>
          <w:rFonts w:eastAsiaTheme="minorEastAsia" w:cstheme="minorBidi"/>
          <w:b/>
          <w:bCs w:val="0"/>
          <w:noProof/>
          <w:sz w:val="24"/>
          <w:lang w:val="en-CA"/>
        </w:rPr>
      </w:pPr>
      <w:hyperlink w:anchor="_Toc237446689" w:history="1">
        <w:r w:rsidRPr="00A60BAA">
          <w:rPr>
            <w:rStyle w:val="Hyperlink"/>
            <w:noProof/>
          </w:rPr>
          <w:t>Preface</w:t>
        </w:r>
        <w:r>
          <w:rPr>
            <w:noProof/>
            <w:webHidden/>
          </w:rPr>
          <w:tab/>
        </w:r>
        <w:r>
          <w:rPr>
            <w:noProof/>
            <w:webHidden/>
          </w:rPr>
          <w:fldChar w:fldCharType="begin"/>
        </w:r>
        <w:r>
          <w:rPr>
            <w:noProof/>
            <w:webHidden/>
          </w:rPr>
          <w:instrText xml:space="preserve"> PAGEREF _Toc237446689 \h </w:instrText>
        </w:r>
        <w:r>
          <w:rPr>
            <w:noProof/>
            <w:webHidden/>
          </w:rPr>
        </w:r>
        <w:r>
          <w:rPr>
            <w:noProof/>
            <w:webHidden/>
          </w:rPr>
          <w:fldChar w:fldCharType="separate"/>
        </w:r>
        <w:r>
          <w:rPr>
            <w:noProof/>
            <w:webHidden/>
          </w:rPr>
          <w:t>v</w:t>
        </w:r>
        <w:r>
          <w:rPr>
            <w:noProof/>
            <w:webHidden/>
          </w:rPr>
          <w:fldChar w:fldCharType="end"/>
        </w:r>
      </w:hyperlink>
    </w:p>
    <w:p w14:paraId="0C1EDAAC" w14:textId="28D6EC91" w:rsidR="008E6698" w:rsidRDefault="008E6698">
      <w:pPr>
        <w:pStyle w:val="TOC1"/>
        <w:tabs>
          <w:tab w:val="right" w:pos="9350"/>
        </w:tabs>
        <w:rPr>
          <w:rFonts w:eastAsiaTheme="minorEastAsia" w:cstheme="minorBidi"/>
          <w:b/>
          <w:bCs w:val="0"/>
          <w:noProof/>
          <w:sz w:val="24"/>
          <w:lang w:val="en-CA"/>
        </w:rPr>
      </w:pPr>
      <w:hyperlink w:anchor="_Toc237446690" w:history="1">
        <w:r w:rsidRPr="00A60BAA">
          <w:rPr>
            <w:rStyle w:val="Hyperlink"/>
            <w:noProof/>
            <w:lang w:val="en-CA"/>
          </w:rPr>
          <w:t>Introduction</w:t>
        </w:r>
        <w:r>
          <w:rPr>
            <w:noProof/>
            <w:webHidden/>
          </w:rPr>
          <w:tab/>
        </w:r>
        <w:r>
          <w:rPr>
            <w:noProof/>
            <w:webHidden/>
          </w:rPr>
          <w:fldChar w:fldCharType="begin"/>
        </w:r>
        <w:r>
          <w:rPr>
            <w:noProof/>
            <w:webHidden/>
          </w:rPr>
          <w:instrText xml:space="preserve"> PAGEREF _Toc237446690 \h </w:instrText>
        </w:r>
        <w:r>
          <w:rPr>
            <w:noProof/>
            <w:webHidden/>
          </w:rPr>
        </w:r>
        <w:r>
          <w:rPr>
            <w:noProof/>
            <w:webHidden/>
          </w:rPr>
          <w:fldChar w:fldCharType="separate"/>
        </w:r>
        <w:r>
          <w:rPr>
            <w:noProof/>
            <w:webHidden/>
          </w:rPr>
          <w:t>1</w:t>
        </w:r>
        <w:r>
          <w:rPr>
            <w:noProof/>
            <w:webHidden/>
          </w:rPr>
          <w:fldChar w:fldCharType="end"/>
        </w:r>
      </w:hyperlink>
    </w:p>
    <w:p w14:paraId="16B7B46E" w14:textId="6989CAC9" w:rsidR="008E6698" w:rsidRDefault="008E6698">
      <w:pPr>
        <w:pStyle w:val="TOC1"/>
        <w:tabs>
          <w:tab w:val="left" w:pos="1380"/>
          <w:tab w:val="right" w:pos="9350"/>
        </w:tabs>
        <w:rPr>
          <w:rFonts w:eastAsiaTheme="minorEastAsia" w:cstheme="minorBidi"/>
          <w:b/>
          <w:bCs w:val="0"/>
          <w:noProof/>
          <w:sz w:val="24"/>
          <w:lang w:val="en-CA"/>
        </w:rPr>
      </w:pPr>
      <w:hyperlink w:anchor="_Toc237446691" w:history="1">
        <w:r w:rsidRPr="00A60BAA">
          <w:rPr>
            <w:rStyle w:val="Hyperlink"/>
            <w:noProof/>
          </w:rPr>
          <w:t>Chapter 1.</w:t>
        </w:r>
        <w:r>
          <w:rPr>
            <w:rFonts w:eastAsiaTheme="minorEastAsia" w:cstheme="minorBidi"/>
            <w:bCs w:val="0"/>
            <w:noProof/>
            <w:sz w:val="24"/>
            <w:lang w:val="en-CA"/>
          </w:rPr>
          <w:tab/>
        </w:r>
        <w:r w:rsidRPr="00A60BAA">
          <w:rPr>
            <w:rStyle w:val="Hyperlink"/>
            <w:noProof/>
          </w:rPr>
          <w:t>What’s It All About?</w:t>
        </w:r>
        <w:r>
          <w:rPr>
            <w:noProof/>
            <w:webHidden/>
          </w:rPr>
          <w:tab/>
        </w:r>
        <w:r>
          <w:rPr>
            <w:noProof/>
            <w:webHidden/>
          </w:rPr>
          <w:fldChar w:fldCharType="begin"/>
        </w:r>
        <w:r>
          <w:rPr>
            <w:noProof/>
            <w:webHidden/>
          </w:rPr>
          <w:instrText xml:space="preserve"> PAGEREF _Toc237446691 \h </w:instrText>
        </w:r>
        <w:r>
          <w:rPr>
            <w:noProof/>
            <w:webHidden/>
          </w:rPr>
        </w:r>
        <w:r>
          <w:rPr>
            <w:noProof/>
            <w:webHidden/>
          </w:rPr>
          <w:fldChar w:fldCharType="separate"/>
        </w:r>
        <w:r>
          <w:rPr>
            <w:noProof/>
            <w:webHidden/>
          </w:rPr>
          <w:t>5</w:t>
        </w:r>
        <w:r>
          <w:rPr>
            <w:noProof/>
            <w:webHidden/>
          </w:rPr>
          <w:fldChar w:fldCharType="end"/>
        </w:r>
      </w:hyperlink>
    </w:p>
    <w:p w14:paraId="20919F6D" w14:textId="2D691C5B" w:rsidR="008E6698" w:rsidRDefault="008E6698">
      <w:pPr>
        <w:pStyle w:val="TOC1"/>
        <w:tabs>
          <w:tab w:val="left" w:pos="1380"/>
          <w:tab w:val="right" w:pos="9350"/>
        </w:tabs>
        <w:rPr>
          <w:rFonts w:eastAsiaTheme="minorEastAsia" w:cstheme="minorBidi"/>
          <w:b/>
          <w:bCs w:val="0"/>
          <w:noProof/>
          <w:sz w:val="24"/>
          <w:lang w:val="en-CA"/>
        </w:rPr>
      </w:pPr>
      <w:hyperlink w:anchor="_Toc237446692" w:history="1">
        <w:r w:rsidRPr="00A60BAA">
          <w:rPr>
            <w:rStyle w:val="Hyperlink"/>
            <w:noProof/>
          </w:rPr>
          <w:t>Chapter 2.</w:t>
        </w:r>
        <w:r>
          <w:rPr>
            <w:rFonts w:eastAsiaTheme="minorEastAsia" w:cstheme="minorBidi"/>
            <w:bCs w:val="0"/>
            <w:noProof/>
            <w:sz w:val="24"/>
            <w:lang w:val="en-CA"/>
          </w:rPr>
          <w:tab/>
        </w:r>
        <w:r w:rsidRPr="00A60BAA">
          <w:rPr>
            <w:rStyle w:val="Hyperlink"/>
            <w:noProof/>
          </w:rPr>
          <w:t>How It All Began</w:t>
        </w:r>
        <w:r>
          <w:rPr>
            <w:noProof/>
            <w:webHidden/>
          </w:rPr>
          <w:tab/>
        </w:r>
        <w:r>
          <w:rPr>
            <w:noProof/>
            <w:webHidden/>
          </w:rPr>
          <w:fldChar w:fldCharType="begin"/>
        </w:r>
        <w:r>
          <w:rPr>
            <w:noProof/>
            <w:webHidden/>
          </w:rPr>
          <w:instrText xml:space="preserve"> PAGEREF _Toc237446692 \h </w:instrText>
        </w:r>
        <w:r>
          <w:rPr>
            <w:noProof/>
            <w:webHidden/>
          </w:rPr>
        </w:r>
        <w:r>
          <w:rPr>
            <w:noProof/>
            <w:webHidden/>
          </w:rPr>
          <w:fldChar w:fldCharType="separate"/>
        </w:r>
        <w:r>
          <w:rPr>
            <w:noProof/>
            <w:webHidden/>
          </w:rPr>
          <w:t>6</w:t>
        </w:r>
        <w:r>
          <w:rPr>
            <w:noProof/>
            <w:webHidden/>
          </w:rPr>
          <w:fldChar w:fldCharType="end"/>
        </w:r>
      </w:hyperlink>
    </w:p>
    <w:p w14:paraId="0D9DECAC" w14:textId="044D150E" w:rsidR="008E6698" w:rsidRDefault="008E6698">
      <w:pPr>
        <w:pStyle w:val="TOC2"/>
        <w:tabs>
          <w:tab w:val="right" w:pos="9350"/>
        </w:tabs>
        <w:rPr>
          <w:rFonts w:eastAsiaTheme="minorEastAsia" w:cstheme="minorBidi"/>
          <w:i w:val="0"/>
          <w:iCs w:val="0"/>
          <w:noProof/>
          <w:sz w:val="24"/>
          <w:lang w:val="en-CA"/>
        </w:rPr>
      </w:pPr>
      <w:hyperlink w:anchor="_Toc237446693" w:history="1">
        <w:r w:rsidRPr="00A60BAA">
          <w:rPr>
            <w:rStyle w:val="Hyperlink"/>
            <w:noProof/>
            <w:lang w:val="fr-FR"/>
          </w:rPr>
          <w:t>Subsection</w:t>
        </w:r>
        <w:r>
          <w:rPr>
            <w:noProof/>
            <w:webHidden/>
          </w:rPr>
          <w:tab/>
        </w:r>
        <w:r>
          <w:rPr>
            <w:noProof/>
            <w:webHidden/>
          </w:rPr>
          <w:fldChar w:fldCharType="begin"/>
        </w:r>
        <w:r>
          <w:rPr>
            <w:noProof/>
            <w:webHidden/>
          </w:rPr>
          <w:instrText xml:space="preserve"> PAGEREF _Toc237446693 \h </w:instrText>
        </w:r>
        <w:r>
          <w:rPr>
            <w:noProof/>
            <w:webHidden/>
          </w:rPr>
        </w:r>
        <w:r>
          <w:rPr>
            <w:noProof/>
            <w:webHidden/>
          </w:rPr>
          <w:fldChar w:fldCharType="separate"/>
        </w:r>
        <w:r>
          <w:rPr>
            <w:noProof/>
            <w:webHidden/>
          </w:rPr>
          <w:t>7</w:t>
        </w:r>
        <w:r>
          <w:rPr>
            <w:noProof/>
            <w:webHidden/>
          </w:rPr>
          <w:fldChar w:fldCharType="end"/>
        </w:r>
      </w:hyperlink>
    </w:p>
    <w:p w14:paraId="7E8D2E50" w14:textId="14586FEE" w:rsidR="008E6698" w:rsidRDefault="008E6698">
      <w:pPr>
        <w:pStyle w:val="TOC2"/>
        <w:tabs>
          <w:tab w:val="right" w:pos="9350"/>
        </w:tabs>
        <w:rPr>
          <w:rFonts w:eastAsiaTheme="minorEastAsia" w:cstheme="minorBidi"/>
          <w:i w:val="0"/>
          <w:iCs w:val="0"/>
          <w:noProof/>
          <w:sz w:val="24"/>
          <w:lang w:val="en-CA"/>
        </w:rPr>
      </w:pPr>
      <w:hyperlink w:anchor="_Toc237446694" w:history="1">
        <w:r w:rsidRPr="00A60BAA">
          <w:rPr>
            <w:rStyle w:val="Hyperlink"/>
            <w:noProof/>
            <w:lang w:val="fr-FR"/>
          </w:rPr>
          <w:t>Another Subsection</w:t>
        </w:r>
        <w:r>
          <w:rPr>
            <w:noProof/>
            <w:webHidden/>
          </w:rPr>
          <w:tab/>
        </w:r>
        <w:r>
          <w:rPr>
            <w:noProof/>
            <w:webHidden/>
          </w:rPr>
          <w:fldChar w:fldCharType="begin"/>
        </w:r>
        <w:r>
          <w:rPr>
            <w:noProof/>
            <w:webHidden/>
          </w:rPr>
          <w:instrText xml:space="preserve"> PAGEREF _Toc237446694 \h </w:instrText>
        </w:r>
        <w:r>
          <w:rPr>
            <w:noProof/>
            <w:webHidden/>
          </w:rPr>
        </w:r>
        <w:r>
          <w:rPr>
            <w:noProof/>
            <w:webHidden/>
          </w:rPr>
          <w:fldChar w:fldCharType="separate"/>
        </w:r>
        <w:r>
          <w:rPr>
            <w:noProof/>
            <w:webHidden/>
          </w:rPr>
          <w:t>8</w:t>
        </w:r>
        <w:r>
          <w:rPr>
            <w:noProof/>
            <w:webHidden/>
          </w:rPr>
          <w:fldChar w:fldCharType="end"/>
        </w:r>
      </w:hyperlink>
    </w:p>
    <w:p w14:paraId="0936BD3C" w14:textId="3E4BD4DA" w:rsidR="008E6698" w:rsidRDefault="008E6698">
      <w:pPr>
        <w:pStyle w:val="TOC1"/>
        <w:tabs>
          <w:tab w:val="right" w:pos="9350"/>
        </w:tabs>
        <w:rPr>
          <w:rFonts w:eastAsiaTheme="minorEastAsia" w:cstheme="minorBidi"/>
          <w:b/>
          <w:bCs w:val="0"/>
          <w:noProof/>
          <w:sz w:val="24"/>
          <w:lang w:val="en-CA"/>
        </w:rPr>
      </w:pPr>
      <w:hyperlink w:anchor="_Toc237446695" w:history="1">
        <w:r w:rsidRPr="00A60BAA">
          <w:rPr>
            <w:rStyle w:val="Hyperlink"/>
            <w:noProof/>
          </w:rPr>
          <w:t>Conclusion</w:t>
        </w:r>
        <w:r>
          <w:rPr>
            <w:noProof/>
            <w:webHidden/>
          </w:rPr>
          <w:tab/>
        </w:r>
        <w:r>
          <w:rPr>
            <w:noProof/>
            <w:webHidden/>
          </w:rPr>
          <w:fldChar w:fldCharType="begin"/>
        </w:r>
        <w:r>
          <w:rPr>
            <w:noProof/>
            <w:webHidden/>
          </w:rPr>
          <w:instrText xml:space="preserve"> PAGEREF _Toc237446695 \h </w:instrText>
        </w:r>
        <w:r>
          <w:rPr>
            <w:noProof/>
            <w:webHidden/>
          </w:rPr>
        </w:r>
        <w:r>
          <w:rPr>
            <w:noProof/>
            <w:webHidden/>
          </w:rPr>
          <w:fldChar w:fldCharType="separate"/>
        </w:r>
        <w:r>
          <w:rPr>
            <w:noProof/>
            <w:webHidden/>
          </w:rPr>
          <w:t>10</w:t>
        </w:r>
        <w:r>
          <w:rPr>
            <w:noProof/>
            <w:webHidden/>
          </w:rPr>
          <w:fldChar w:fldCharType="end"/>
        </w:r>
      </w:hyperlink>
    </w:p>
    <w:p w14:paraId="1406582D" w14:textId="4B6BE693" w:rsidR="008E6698" w:rsidRDefault="008E6698">
      <w:pPr>
        <w:pStyle w:val="TOC1"/>
        <w:tabs>
          <w:tab w:val="right" w:pos="9350"/>
        </w:tabs>
        <w:rPr>
          <w:rFonts w:eastAsiaTheme="minorEastAsia" w:cstheme="minorBidi"/>
          <w:b/>
          <w:bCs w:val="0"/>
          <w:noProof/>
          <w:sz w:val="24"/>
          <w:lang w:val="en-CA"/>
        </w:rPr>
      </w:pPr>
      <w:hyperlink w:anchor="_Toc237446696" w:history="1">
        <w:r w:rsidRPr="00A60BAA">
          <w:rPr>
            <w:rStyle w:val="Hyperlink"/>
            <w:noProof/>
          </w:rPr>
          <w:t>Bibliography</w:t>
        </w:r>
        <w:r>
          <w:rPr>
            <w:noProof/>
            <w:webHidden/>
          </w:rPr>
          <w:tab/>
        </w:r>
        <w:r>
          <w:rPr>
            <w:noProof/>
            <w:webHidden/>
          </w:rPr>
          <w:fldChar w:fldCharType="begin"/>
        </w:r>
        <w:r>
          <w:rPr>
            <w:noProof/>
            <w:webHidden/>
          </w:rPr>
          <w:instrText xml:space="preserve"> PAGEREF _Toc237446696 \h </w:instrText>
        </w:r>
        <w:r>
          <w:rPr>
            <w:noProof/>
            <w:webHidden/>
          </w:rPr>
        </w:r>
        <w:r>
          <w:rPr>
            <w:noProof/>
            <w:webHidden/>
          </w:rPr>
          <w:fldChar w:fldCharType="separate"/>
        </w:r>
        <w:r>
          <w:rPr>
            <w:noProof/>
            <w:webHidden/>
          </w:rPr>
          <w:t>11</w:t>
        </w:r>
        <w:r>
          <w:rPr>
            <w:noProof/>
            <w:webHidden/>
          </w:rPr>
          <w:fldChar w:fldCharType="end"/>
        </w:r>
      </w:hyperlink>
    </w:p>
    <w:p w14:paraId="59A3E729" w14:textId="447C9752" w:rsidR="00DE2936" w:rsidRDefault="00DE2936" w:rsidP="008E6698">
      <w:pPr>
        <w:pStyle w:val="BodyText"/>
        <w:rPr>
          <w:lang w:val="en-CA"/>
        </w:rPr>
      </w:pPr>
      <w:r>
        <w:rPr>
          <w:lang w:val="en-CA"/>
        </w:rPr>
        <w:fldChar w:fldCharType="end"/>
      </w:r>
    </w:p>
    <w:p w14:paraId="00B3EBC0" w14:textId="77777777" w:rsidR="008E11D0" w:rsidRDefault="008E11D0" w:rsidP="00DE2936">
      <w:pPr>
        <w:pStyle w:val="BodyText"/>
        <w:rPr>
          <w:lang w:val="en-CA"/>
        </w:rPr>
      </w:pPr>
    </w:p>
    <w:p w14:paraId="533ED0F4" w14:textId="77777777" w:rsidR="004C499C" w:rsidRDefault="004C499C" w:rsidP="00DE2936">
      <w:pPr>
        <w:pStyle w:val="BodyText"/>
        <w:rPr>
          <w:lang w:val="en-CA"/>
        </w:rPr>
      </w:pPr>
    </w:p>
    <w:p w14:paraId="7146F1B6" w14:textId="77777777" w:rsidR="004C499C" w:rsidRDefault="004C499C" w:rsidP="00DE2936">
      <w:pPr>
        <w:pStyle w:val="BodyText"/>
        <w:rPr>
          <w:lang w:val="en-CA"/>
        </w:rPr>
      </w:pPr>
    </w:p>
    <w:p w14:paraId="114ED318" w14:textId="77777777" w:rsidR="004C499C" w:rsidRDefault="004C499C" w:rsidP="00DE2936">
      <w:pPr>
        <w:pStyle w:val="BodyText"/>
        <w:rPr>
          <w:lang w:val="en-CA"/>
        </w:rPr>
      </w:pPr>
    </w:p>
    <w:p w14:paraId="107CBC24" w14:textId="77777777" w:rsidR="004C499C" w:rsidRDefault="004C499C" w:rsidP="00DE2936">
      <w:pPr>
        <w:pStyle w:val="BodyText"/>
        <w:rPr>
          <w:lang w:val="en-CA"/>
        </w:rPr>
      </w:pPr>
    </w:p>
    <w:p w14:paraId="6F423343" w14:textId="77777777" w:rsidR="004C499C" w:rsidRDefault="004C499C" w:rsidP="00DE2936">
      <w:pPr>
        <w:pStyle w:val="BodyText"/>
        <w:rPr>
          <w:lang w:val="en-CA"/>
        </w:rPr>
      </w:pPr>
    </w:p>
    <w:p w14:paraId="22251B22" w14:textId="77777777" w:rsidR="004C499C" w:rsidRDefault="004C499C" w:rsidP="00DE2936">
      <w:pPr>
        <w:pStyle w:val="BodyText"/>
        <w:rPr>
          <w:lang w:val="en-CA"/>
        </w:rPr>
      </w:pPr>
    </w:p>
    <w:p w14:paraId="6EE1DCA8" w14:textId="77777777" w:rsidR="004C499C" w:rsidRDefault="004C499C" w:rsidP="00DE2936">
      <w:pPr>
        <w:pStyle w:val="BodyText"/>
        <w:rPr>
          <w:lang w:val="en-CA"/>
        </w:rPr>
      </w:pPr>
    </w:p>
    <w:p w14:paraId="1561049A" w14:textId="77777777" w:rsidR="004C499C" w:rsidRDefault="004C499C" w:rsidP="00DE2936">
      <w:pPr>
        <w:pStyle w:val="BodyText"/>
        <w:rPr>
          <w:lang w:val="en-CA"/>
        </w:rPr>
      </w:pPr>
    </w:p>
    <w:p w14:paraId="2C534992" w14:textId="77777777" w:rsidR="004C499C" w:rsidRDefault="004C499C" w:rsidP="00DE2936">
      <w:pPr>
        <w:pStyle w:val="BodyText"/>
        <w:rPr>
          <w:lang w:val="en-CA"/>
        </w:rPr>
      </w:pPr>
    </w:p>
    <w:p w14:paraId="5E1C1EA5" w14:textId="77777777" w:rsidR="004C499C" w:rsidRDefault="004C499C" w:rsidP="00DE2936">
      <w:pPr>
        <w:pStyle w:val="BodyText"/>
        <w:rPr>
          <w:lang w:val="en-CA"/>
        </w:rPr>
      </w:pPr>
    </w:p>
    <w:p w14:paraId="14A31668" w14:textId="77777777" w:rsidR="004C499C" w:rsidRDefault="004C499C" w:rsidP="00DE2936">
      <w:pPr>
        <w:pStyle w:val="BodyText"/>
        <w:rPr>
          <w:lang w:val="en-CA"/>
        </w:rPr>
      </w:pPr>
    </w:p>
    <w:p w14:paraId="2FD05A5F" w14:textId="77777777" w:rsidR="004C499C" w:rsidRDefault="004C499C" w:rsidP="00DE2936">
      <w:pPr>
        <w:pStyle w:val="BodyText"/>
        <w:rPr>
          <w:lang w:val="en-CA"/>
        </w:rPr>
      </w:pPr>
    </w:p>
    <w:p w14:paraId="7797EBE8" w14:textId="77777777" w:rsidR="004C499C" w:rsidRDefault="004C499C" w:rsidP="00DE2936">
      <w:pPr>
        <w:pStyle w:val="BodyText"/>
        <w:rPr>
          <w:lang w:val="en-CA"/>
        </w:rPr>
      </w:pPr>
    </w:p>
    <w:p w14:paraId="733EC17C" w14:textId="77777777" w:rsidR="004C499C" w:rsidRDefault="004C499C" w:rsidP="00DE2936">
      <w:pPr>
        <w:pStyle w:val="BodyText"/>
        <w:rPr>
          <w:lang w:val="en-CA"/>
        </w:rPr>
      </w:pPr>
    </w:p>
    <w:p w14:paraId="7464BEF2" w14:textId="77777777" w:rsidR="004C499C" w:rsidRDefault="004C499C" w:rsidP="00DE2936">
      <w:pPr>
        <w:pStyle w:val="BodyText"/>
        <w:rPr>
          <w:lang w:val="en-CA"/>
        </w:rPr>
      </w:pPr>
    </w:p>
    <w:p w14:paraId="127EABF5" w14:textId="77777777" w:rsidR="004C499C" w:rsidRDefault="004C499C" w:rsidP="00DE2936">
      <w:pPr>
        <w:pStyle w:val="BodyText"/>
        <w:rPr>
          <w:lang w:val="en-CA"/>
        </w:rPr>
      </w:pPr>
    </w:p>
    <w:p w14:paraId="3953916F" w14:textId="77777777" w:rsidR="004C499C" w:rsidRDefault="004C499C" w:rsidP="00DE2936">
      <w:pPr>
        <w:pStyle w:val="BodyText"/>
        <w:rPr>
          <w:lang w:val="en-CA"/>
        </w:rPr>
      </w:pPr>
    </w:p>
    <w:p w14:paraId="46079A32" w14:textId="77777777" w:rsidR="004C499C" w:rsidRDefault="004C499C" w:rsidP="00DE2936">
      <w:pPr>
        <w:pStyle w:val="BodyText"/>
        <w:rPr>
          <w:lang w:val="en-CA"/>
        </w:rPr>
      </w:pPr>
    </w:p>
    <w:p w14:paraId="4D247DC5" w14:textId="77777777" w:rsidR="004C499C" w:rsidRDefault="004C499C" w:rsidP="00DE2936">
      <w:pPr>
        <w:pStyle w:val="BodyText"/>
        <w:rPr>
          <w:lang w:val="en-CA"/>
        </w:rPr>
      </w:pPr>
    </w:p>
    <w:p w14:paraId="6F62B0EE" w14:textId="77777777" w:rsidR="004C499C" w:rsidRDefault="004C499C" w:rsidP="00DE2936">
      <w:pPr>
        <w:pStyle w:val="BodyText"/>
        <w:rPr>
          <w:lang w:val="en-CA"/>
        </w:rPr>
      </w:pPr>
    </w:p>
    <w:p w14:paraId="343072DB" w14:textId="77777777" w:rsidR="004C499C" w:rsidRDefault="004C499C" w:rsidP="00DE2936">
      <w:pPr>
        <w:pStyle w:val="BodyText"/>
        <w:rPr>
          <w:lang w:val="en-CA"/>
        </w:rPr>
      </w:pPr>
    </w:p>
    <w:p w14:paraId="7F84A93B" w14:textId="77777777" w:rsidR="004C499C" w:rsidRDefault="004C499C" w:rsidP="00DE2936">
      <w:pPr>
        <w:pStyle w:val="BodyText"/>
        <w:rPr>
          <w:lang w:val="en-CA"/>
        </w:rPr>
        <w:sectPr w:rsidR="004C499C" w:rsidSect="007B541B">
          <w:headerReference w:type="default" r:id="rId11"/>
          <w:headerReference w:type="first" r:id="rId12"/>
          <w:footerReference w:type="first" r:id="rId13"/>
          <w:footnotePr>
            <w:pos w:val="beneathText"/>
          </w:footnotePr>
          <w:endnotePr>
            <w:numFmt w:val="decimal"/>
            <w:numRestart w:val="eachSect"/>
          </w:endnotePr>
          <w:pgSz w:w="12240" w:h="15840"/>
          <w:pgMar w:top="1236" w:right="1440" w:bottom="1236" w:left="1440" w:header="567" w:footer="374" w:gutter="0"/>
          <w:pgNumType w:fmt="lowerRoman"/>
          <w:cols w:space="708"/>
          <w:titlePg/>
          <w:docGrid w:linePitch="360"/>
        </w:sectPr>
      </w:pPr>
    </w:p>
    <w:p w14:paraId="32417E14" w14:textId="6EB4CA94" w:rsidR="00DE2936" w:rsidRDefault="008E11D0" w:rsidP="00486BB6">
      <w:pPr>
        <w:pStyle w:val="Heading1"/>
        <w:rPr>
          <w:lang w:val="en-CA"/>
        </w:rPr>
      </w:pPr>
      <w:bookmarkStart w:id="0" w:name="_Toc237446688"/>
      <w:r>
        <w:rPr>
          <w:lang w:val="en-CA"/>
        </w:rPr>
        <w:lastRenderedPageBreak/>
        <w:t>Table of Figures</w:t>
      </w:r>
      <w:bookmarkEnd w:id="0"/>
    </w:p>
    <w:p w14:paraId="4976F437" w14:textId="3F50D930" w:rsidR="008E6698" w:rsidRDefault="008E11D0">
      <w:pPr>
        <w:pStyle w:val="TableofFigures"/>
        <w:tabs>
          <w:tab w:val="right" w:leader="dot" w:pos="9350"/>
        </w:tabs>
        <w:rPr>
          <w:rFonts w:eastAsiaTheme="minorEastAsia" w:cstheme="minorBidi"/>
          <w:b/>
          <w:bCs w:val="0"/>
          <w:noProof/>
          <w:sz w:val="24"/>
          <w:lang w:val="en-CA"/>
        </w:rPr>
      </w:pPr>
      <w:r>
        <w:rPr>
          <w:b/>
          <w:lang w:val="en-CA"/>
        </w:rPr>
        <w:fldChar w:fldCharType="begin"/>
      </w:r>
      <w:r>
        <w:rPr>
          <w:lang w:val="en-CA"/>
        </w:rPr>
        <w:instrText xml:space="preserve"> TOC \h \z \c "Figure" </w:instrText>
      </w:r>
      <w:r>
        <w:rPr>
          <w:b/>
          <w:lang w:val="en-CA"/>
        </w:rPr>
        <w:fldChar w:fldCharType="separate"/>
      </w:r>
      <w:hyperlink w:anchor="_Toc237447137" w:history="1">
        <w:r w:rsidR="008E6698" w:rsidRPr="00D92467">
          <w:rPr>
            <w:rStyle w:val="Hyperlink"/>
            <w:noProof/>
          </w:rPr>
          <w:t xml:space="preserve">Figure </w:t>
        </w:r>
        <w:r w:rsidR="008E6698" w:rsidRPr="00D92467">
          <w:rPr>
            <w:rStyle w:val="Hyperlink"/>
            <w:noProof/>
            <w:cs/>
          </w:rPr>
          <w:t>‎</w:t>
        </w:r>
        <w:r w:rsidR="008E6698" w:rsidRPr="00D92467">
          <w:rPr>
            <w:rStyle w:val="Hyperlink"/>
            <w:noProof/>
          </w:rPr>
          <w:t>0.1</w:t>
        </w:r>
        <w:r w:rsidR="008E6698">
          <w:rPr>
            <w:noProof/>
            <w:webHidden/>
          </w:rPr>
          <w:tab/>
        </w:r>
        <w:r w:rsidR="008E6698">
          <w:rPr>
            <w:noProof/>
            <w:webHidden/>
          </w:rPr>
          <w:fldChar w:fldCharType="begin"/>
        </w:r>
        <w:r w:rsidR="008E6698">
          <w:rPr>
            <w:noProof/>
            <w:webHidden/>
          </w:rPr>
          <w:instrText xml:space="preserve"> PAGEREF _Toc237447137 \h </w:instrText>
        </w:r>
        <w:r w:rsidR="008E6698">
          <w:rPr>
            <w:noProof/>
            <w:webHidden/>
          </w:rPr>
        </w:r>
        <w:r w:rsidR="008E6698">
          <w:rPr>
            <w:noProof/>
            <w:webHidden/>
          </w:rPr>
          <w:fldChar w:fldCharType="separate"/>
        </w:r>
        <w:r w:rsidR="008E6698">
          <w:rPr>
            <w:noProof/>
            <w:webHidden/>
          </w:rPr>
          <w:t>2</w:t>
        </w:r>
        <w:r w:rsidR="008E6698">
          <w:rPr>
            <w:noProof/>
            <w:webHidden/>
          </w:rPr>
          <w:fldChar w:fldCharType="end"/>
        </w:r>
      </w:hyperlink>
    </w:p>
    <w:p w14:paraId="4399E040" w14:textId="7383AF14" w:rsidR="00DE2936" w:rsidRPr="00DE2936" w:rsidRDefault="008E11D0" w:rsidP="00C35061">
      <w:pPr>
        <w:rPr>
          <w:lang w:val="en-CA"/>
        </w:rPr>
      </w:pPr>
      <w:r>
        <w:rPr>
          <w:lang w:val="en-CA"/>
        </w:rPr>
        <w:fldChar w:fldCharType="end"/>
      </w:r>
    </w:p>
    <w:p w14:paraId="3B4AB6CB" w14:textId="77777777" w:rsidR="00DE2936" w:rsidRDefault="00DE2936" w:rsidP="00DE2936">
      <w:pPr>
        <w:sectPr w:rsidR="00DE2936" w:rsidSect="008E11D0">
          <w:footnotePr>
            <w:pos w:val="beneathText"/>
          </w:footnotePr>
          <w:endnotePr>
            <w:numFmt w:val="decimal"/>
            <w:numRestart w:val="eachSect"/>
          </w:endnotePr>
          <w:pgSz w:w="12240" w:h="15840"/>
          <w:pgMar w:top="1440" w:right="1440" w:bottom="1236" w:left="1440" w:header="567" w:footer="374" w:gutter="0"/>
          <w:pgNumType w:fmt="lowerRoman"/>
          <w:cols w:space="708"/>
          <w:titlePg/>
          <w:docGrid w:linePitch="360"/>
        </w:sectPr>
      </w:pPr>
    </w:p>
    <w:p w14:paraId="24078D97" w14:textId="2145EF6F" w:rsidR="00DE2936" w:rsidRPr="00486BB6" w:rsidRDefault="00DE2936" w:rsidP="00486BB6">
      <w:pPr>
        <w:pStyle w:val="Heading1"/>
      </w:pPr>
      <w:bookmarkStart w:id="1" w:name="_Toc237446689"/>
      <w:r>
        <w:lastRenderedPageBreak/>
        <w:t>Preface</w:t>
      </w:r>
      <w:bookmarkEnd w:id="1"/>
    </w:p>
    <w:p w14:paraId="2035CEEF" w14:textId="42A84307" w:rsidR="004C499C" w:rsidRPr="00CD211A" w:rsidRDefault="00DE2936"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3F75BB34" w14:textId="47176C3E"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34B429D7"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5E30C268"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w:t>
      </w:r>
      <w:r w:rsidRPr="00430D40">
        <w:rPr>
          <w:lang w:val="fr-FR"/>
        </w:rPr>
        <w:lastRenderedPageBreak/>
        <w:t xml:space="preserve">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4B4D6659"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242E7A9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3243F25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023DF09F"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w:t>
      </w:r>
      <w:r w:rsidRPr="00430D40">
        <w:rPr>
          <w:lang w:val="fr-FR"/>
        </w:rPr>
        <w:lastRenderedPageBreak/>
        <w:t xml:space="preserve">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03DF9DC4" w14:textId="77777777" w:rsidR="004C499C" w:rsidRPr="00CD211A" w:rsidRDefault="004C499C" w:rsidP="004C499C">
      <w:pPr>
        <w:pStyle w:val="BodyText"/>
        <w:rPr>
          <w:lang w:val="en-CA"/>
        </w:rPr>
      </w:pPr>
    </w:p>
    <w:p w14:paraId="15B7E3ED"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21C0D464" w14:textId="2D46F1D3" w:rsidR="004C499C" w:rsidRPr="004C499C" w:rsidRDefault="004C499C" w:rsidP="004C499C">
      <w:pPr>
        <w:pStyle w:val="BodyText"/>
        <w:rPr>
          <w:lang w:val="fr-FR"/>
        </w:rPr>
        <w:sectPr w:rsidR="004C499C" w:rsidRPr="004C499C" w:rsidSect="00CD211A">
          <w:headerReference w:type="default" r:id="rId14"/>
          <w:footerReference w:type="even" r:id="rId15"/>
          <w:footerReference w:type="default" r:id="rId16"/>
          <w:headerReference w:type="first" r:id="rId17"/>
          <w:footnotePr>
            <w:pos w:val="beneathText"/>
            <w:numRestart w:val="eachSect"/>
          </w:footnotePr>
          <w:endnotePr>
            <w:numFmt w:val="decimal"/>
            <w:numRestart w:val="eachSect"/>
          </w:endnotePr>
          <w:pgSz w:w="12240" w:h="15840"/>
          <w:pgMar w:top="1440" w:right="1440" w:bottom="1236" w:left="1440" w:header="567" w:footer="374" w:gutter="0"/>
          <w:pgNumType w:fmt="lowerRoman"/>
          <w:cols w:space="708"/>
          <w:titlePg/>
          <w:docGrid w:linePitch="360"/>
        </w:sect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p>
    <w:p w14:paraId="4A6CD3FA" w14:textId="3C535CEB" w:rsidR="00DE2936" w:rsidRPr="005D562A" w:rsidRDefault="00DE2936" w:rsidP="00486BB6">
      <w:pPr>
        <w:pStyle w:val="Heading1"/>
        <w:rPr>
          <w:lang w:val="fr-FR"/>
        </w:rPr>
      </w:pPr>
      <w:bookmarkStart w:id="2" w:name="_Toc237446690"/>
      <w:r w:rsidRPr="005D562A">
        <w:rPr>
          <w:lang w:val="fr-FR"/>
        </w:rPr>
        <w:lastRenderedPageBreak/>
        <w:t>Introduction</w:t>
      </w:r>
      <w:bookmarkEnd w:id="2"/>
    </w:p>
    <w:p w14:paraId="4C0CE91F" w14:textId="0F342B46" w:rsidR="00DE2936" w:rsidRPr="00403757" w:rsidRDefault="00DE2936" w:rsidP="00CE2F87">
      <w:pPr>
        <w:pStyle w:val="BodyText"/>
        <w:rPr>
          <w:lang w:val="en-CA"/>
        </w:rPr>
      </w:pPr>
      <w:r w:rsidRPr="005D562A">
        <w:rPr>
          <w:lang w:val="fr-FR"/>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03757">
        <w:rPr>
          <w:lang w:val="en-CA"/>
        </w:rPr>
        <w:t>Sed id mauris at purus efficitur vulputate vitae a sapien.</w:t>
      </w:r>
      <w:r w:rsidR="00CE2F87" w:rsidRPr="00403757">
        <w:rPr>
          <w:lang w:val="en-CA"/>
        </w:rPr>
        <w:t xml:space="preserve"> </w:t>
      </w:r>
    </w:p>
    <w:p w14:paraId="3688A6FE" w14:textId="417D26BF" w:rsidR="00403757" w:rsidRPr="00403757" w:rsidRDefault="00403757" w:rsidP="00403757">
      <w:pPr>
        <w:pStyle w:val="Heading2"/>
        <w:rPr>
          <w:lang w:val="en-CA"/>
        </w:rPr>
      </w:pPr>
      <w:r w:rsidRPr="00403757">
        <w:rPr>
          <w:lang w:val="en-CA"/>
        </w:rPr>
        <w:t xml:space="preserve">Why </w:t>
      </w:r>
      <w:r>
        <w:rPr>
          <w:lang w:val="en-CA"/>
        </w:rPr>
        <w:t>This Study?</w:t>
      </w:r>
    </w:p>
    <w:p w14:paraId="26583928" w14:textId="7D4515FA" w:rsidR="00DE2936" w:rsidRPr="00004D7F" w:rsidRDefault="00DE2936" w:rsidP="000A6056">
      <w:pPr>
        <w:pStyle w:val="BodyText"/>
        <w:rPr>
          <w:lang w:val="fr-FR"/>
        </w:rPr>
      </w:pPr>
      <w:r w:rsidRPr="00817747">
        <w:rPr>
          <w:lang w:val="fr-FR"/>
        </w:rPr>
        <w:t>Mauris rutrum lacinia nunc ut euismod</w:t>
      </w:r>
      <w:r w:rsidR="00925FB1">
        <w:rPr>
          <w:lang w:val="fr-FR"/>
        </w:rPr>
        <w:t xml:space="preserve"> </w:t>
      </w:r>
      <w:r w:rsidR="0038461D">
        <w:rPr>
          <w:lang w:val="fr-FR"/>
        </w:rPr>
        <w:fldChar w:fldCharType="begin"/>
      </w:r>
      <w:r w:rsidR="0038461D">
        <w:rPr>
          <w:lang w:val="fr-FR"/>
        </w:rPr>
        <w:instrText xml:space="preserve"> ADDIN ZOTERO_ITEM CSL_CITATION {"citationID":"JIFReh7F","properties":{"formattedCitation":"(Robinson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CE2F87">
        <w:rPr>
          <w:noProof/>
          <w:lang w:val="fr-FR"/>
        </w:rPr>
        <w:t>(Robinson 1988)</w:t>
      </w:r>
      <w:r w:rsidR="0038461D">
        <w:rPr>
          <w:lang w:val="fr-FR"/>
        </w:rPr>
        <w:fldChar w:fldCharType="end"/>
      </w:r>
      <w:r w:rsidR="00925FB1">
        <w:rPr>
          <w:lang w:val="fr-FR"/>
        </w:rPr>
        <w:t>.</w:t>
      </w:r>
      <w:r w:rsidRPr="00CE2F87">
        <w:rPr>
          <w:lang w:val="fr-FR"/>
        </w:rPr>
        <w:t xml:space="preserve"> Nulla facilisi</w:t>
      </w:r>
      <w:r w:rsidR="00925FB1">
        <w:rPr>
          <w:lang w:val="fr-FR"/>
        </w:rPr>
        <w:t>.</w:t>
      </w:r>
      <w:r w:rsidRPr="00710997">
        <w:rPr>
          <w:lang w:val="fr-FR"/>
        </w:rPr>
        <w:t xml:space="preserve"> Ut quis nunc quis enim dictum mollis vel dictum ex. </w:t>
      </w:r>
      <w:r w:rsidRPr="00430D40">
        <w:rPr>
          <w:lang w:val="fr-FR"/>
        </w:rPr>
        <w:t xml:space="preserve">Phasellus ipsum metus, lacinia quis augue nec, gravida sollicitudin massa. Duis vitae nunc eleifend sem consectetur luctus. Pellentesque ante lorem, porta id varius et, sodales a urna. Morbi vel nibh mi. Nulla lobortis, magna nec auctor lobortis, mi lorem ultricies diam, in ullamcorper leo eros sit amet odio. Vivamus et fringilla ligula. Nulla facilisi. Proin ultrices imperdiet sollicitudin. </w:t>
      </w:r>
      <w:r w:rsidRPr="00004D7F">
        <w:rPr>
          <w:lang w:val="fr-FR"/>
        </w:rPr>
        <w:t>Pellentesque ac erat ultricies, cursus augue vel, lobortis urna</w:t>
      </w:r>
      <w:r w:rsidR="00004D7F">
        <w:rPr>
          <w:lang w:val="fr-FR"/>
        </w:rPr>
        <w:t xml:space="preserve"> </w:t>
      </w:r>
      <w:r w:rsidR="00004D7F">
        <w:rPr>
          <w:lang w:val="fr-FR"/>
        </w:rPr>
        <w:fldChar w:fldCharType="begin"/>
      </w:r>
      <w:r w:rsidR="00004D7F">
        <w:rPr>
          <w:lang w:val="fr-FR"/>
        </w:rPr>
        <w:instrText xml:space="preserve"> ADDIN ZOTERO_ITEM CSL_CITATION {"citationID":"TaEFkvyo","properties":{"formattedCitation":"(Said 1978)","plainCitation":"(Said 1978)","noteIndex":0},"citationItems":[{"id":1806,"uris":["http://zotero.org/users/649/items/SE99DTNM"],"itemData":{"id":1806,"type":"book","citation-key":"saidOrientalism1978","publisher":"Vintage","publisher-place":"New York","title":"Orientalism","author":[{"family":"Said","given":"Edward"}],"issued":{"date-parts":[["1978"]]}}}],"schema":"https://github.com/citation-style-language/schema/raw/master/csl-citation.json"} </w:instrText>
      </w:r>
      <w:r w:rsidR="00004D7F">
        <w:rPr>
          <w:lang w:val="fr-FR"/>
        </w:rPr>
        <w:fldChar w:fldCharType="separate"/>
      </w:r>
      <w:r w:rsidR="00004D7F">
        <w:rPr>
          <w:noProof/>
          <w:lang w:val="fr-FR"/>
        </w:rPr>
        <w:t>(Said 1978)</w:t>
      </w:r>
      <w:r w:rsidR="00004D7F">
        <w:rPr>
          <w:lang w:val="fr-FR"/>
        </w:rPr>
        <w:fldChar w:fldCharType="end"/>
      </w:r>
      <w:r w:rsidR="00004D7F">
        <w:rPr>
          <w:lang w:val="fr-FR"/>
        </w:rPr>
        <w:t>.</w:t>
      </w:r>
    </w:p>
    <w:p w14:paraId="74BD3C6B" w14:textId="77777777" w:rsidR="00572D42" w:rsidRDefault="008E11D0" w:rsidP="00572D42">
      <w:pPr>
        <w:pStyle w:val="BodyText"/>
        <w:keepNext/>
      </w:pPr>
      <w:r>
        <w:rPr>
          <w:noProof/>
        </w:rPr>
        <w:lastRenderedPageBreak/>
        <w:drawing>
          <wp:inline distT="0" distB="0" distL="0" distR="0" wp14:anchorId="2453411E" wp14:editId="558A6985">
            <wp:extent cx="5842000" cy="3898900"/>
            <wp:effectExtent l="0" t="0" r="0" b="0"/>
            <wp:docPr id="8162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4826" name="Picture 8162948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2000" cy="3898900"/>
                    </a:xfrm>
                    <a:prstGeom prst="rect">
                      <a:avLst/>
                    </a:prstGeom>
                  </pic:spPr>
                </pic:pic>
              </a:graphicData>
            </a:graphic>
          </wp:inline>
        </w:drawing>
      </w:r>
    </w:p>
    <w:p w14:paraId="5C04C919" w14:textId="36B11202" w:rsidR="008E11D0" w:rsidRDefault="00572D42" w:rsidP="00572D42">
      <w:pPr>
        <w:pStyle w:val="Caption"/>
      </w:pPr>
      <w:bookmarkStart w:id="3" w:name="_Toc237447137"/>
      <w:r>
        <w:t xml:space="preserve">Figure </w:t>
      </w:r>
      <w:r>
        <w:fldChar w:fldCharType="begin"/>
      </w:r>
      <w:r>
        <w:instrText xml:space="preserve"> STYLEREF 1 \s </w:instrText>
      </w:r>
      <w:r>
        <w:fldChar w:fldCharType="separate"/>
      </w:r>
      <w:r>
        <w:rPr>
          <w:rFonts w:hint="cs"/>
          <w:noProof/>
          <w:cs/>
        </w:rPr>
        <w:t>‎</w:t>
      </w:r>
      <w:r>
        <w:rPr>
          <w:noProof/>
        </w:rPr>
        <w:t>0</w:t>
      </w:r>
      <w:r>
        <w:fldChar w:fldCharType="end"/>
      </w:r>
      <w:r>
        <w:t>.</w:t>
      </w:r>
      <w:r>
        <w:fldChar w:fldCharType="begin"/>
      </w:r>
      <w:r>
        <w:instrText xml:space="preserve"> SEQ Figure \* ARABIC \s 1 </w:instrText>
      </w:r>
      <w:r>
        <w:fldChar w:fldCharType="separate"/>
      </w:r>
      <w:r>
        <w:rPr>
          <w:noProof/>
        </w:rPr>
        <w:t>1</w:t>
      </w:r>
      <w:bookmarkEnd w:id="3"/>
      <w:r>
        <w:fldChar w:fldCharType="end"/>
      </w:r>
      <w:r w:rsidR="000C77AF">
        <w:t>. Prayer beads in Kaolack, Senegal.</w:t>
      </w:r>
    </w:p>
    <w:p w14:paraId="6DAB4DDF" w14:textId="1AF74C50" w:rsidR="00DE2936" w:rsidRPr="001D14D9" w:rsidRDefault="000C77AF" w:rsidP="000C77AF">
      <w:pPr>
        <w:pStyle w:val="caption-Alt-text"/>
      </w:pPr>
      <w:r>
        <w:t>Alt-text. A more detailed physical description of the image</w:t>
      </w:r>
      <w:r w:rsidR="00DE2936">
        <w:t>.</w:t>
      </w:r>
    </w:p>
    <w:p w14:paraId="032126DE" w14:textId="01126EA0" w:rsidR="00004D7F" w:rsidRPr="00817747" w:rsidRDefault="00004D7F" w:rsidP="00004D7F">
      <w:pPr>
        <w:pStyle w:val="Heading2"/>
      </w:pPr>
      <w:r w:rsidRPr="00817747">
        <w:t>Methodology</w:t>
      </w:r>
    </w:p>
    <w:p w14:paraId="1B48E787" w14:textId="0FA8C2A7" w:rsidR="00620330" w:rsidRPr="007B541B" w:rsidRDefault="00DE2936" w:rsidP="004C499C">
      <w:pPr>
        <w:pStyle w:val="BodyText"/>
        <w:rPr>
          <w:lang w:val="fr-FR"/>
        </w:rPr>
      </w:pPr>
      <w:r w:rsidRPr="00817747">
        <w:t>Ut dolor magna, molestie quis vulputate in, ullamcorper vel metus</w:t>
      </w:r>
      <w:r w:rsidR="00004D7F" w:rsidRPr="00817747">
        <w:t xml:space="preserve"> </w:t>
      </w:r>
      <w:r w:rsidR="00004D7F">
        <w:rPr>
          <w:lang w:val="en-CA"/>
        </w:rPr>
        <w:fldChar w:fldCharType="begin"/>
      </w:r>
      <w:r w:rsidR="00004D7F" w:rsidRPr="00817747">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sidR="00004D7F">
        <w:rPr>
          <w:lang w:val="en-CA"/>
        </w:rPr>
        <w:fldChar w:fldCharType="separate"/>
      </w:r>
      <w:r w:rsidR="00004D7F" w:rsidRPr="00817747">
        <w:rPr>
          <w:noProof/>
        </w:rPr>
        <w:t>(Mamdani 2004)</w:t>
      </w:r>
      <w:r w:rsidR="00004D7F">
        <w:rPr>
          <w:lang w:val="en-CA"/>
        </w:rPr>
        <w:fldChar w:fldCharType="end"/>
      </w:r>
      <w:r w:rsidRPr="00817747">
        <w:t xml:space="preserve">. Aenean vel tristique lorem. </w:t>
      </w:r>
      <w:r w:rsidRPr="00CE2F87">
        <w:rPr>
          <w:lang w:val="en-CA"/>
        </w:rPr>
        <w:t xml:space="preserve">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CD211A">
        <w:rPr>
          <w:lang w:val="fr-FR"/>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7B541B">
        <w:rPr>
          <w:lang w:val="fr-FR"/>
        </w:rPr>
        <w:t>Donec ut nunc augue.</w:t>
      </w:r>
      <w:r w:rsidR="000C183F" w:rsidRPr="007B541B">
        <w:rPr>
          <w:lang w:val="fr-FR"/>
        </w:rPr>
        <w:t xml:space="preserve"> </w:t>
      </w:r>
    </w:p>
    <w:p w14:paraId="59010788" w14:textId="6A04AAE8"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5D562A">
        <w:rPr>
          <w:lang w:val="fr-FR"/>
        </w:rPr>
        <w:t xml:space="preserve">Sed sapien nunc, tincidunt sit amet lacus sit amet, rhoncus rutrum dolor. </w:t>
      </w:r>
      <w:r w:rsidRPr="00817747">
        <w:rPr>
          <w:lang w:val="fr-FR"/>
        </w:rPr>
        <w:t xml:space="preserve">Pellentesque aliquet aliquet massa, id tristique </w:t>
      </w:r>
      <w:r w:rsidRPr="00817747">
        <w:rPr>
          <w:lang w:val="fr-FR"/>
        </w:rPr>
        <w:lastRenderedPageBreak/>
        <w:t xml:space="preserve">purus consequat in. Nunc non tincidunt nunc, nec fringilla mi. Mauris elit tellus, vulputate eu mi eget, tempus fermentum mauris. </w:t>
      </w:r>
      <w:r w:rsidRPr="004C499C">
        <w:rPr>
          <w:lang w:val="fr-FR"/>
        </w:rPr>
        <w:t xml:space="preserve">Donec ut nunc augue. </w:t>
      </w:r>
    </w:p>
    <w:p w14:paraId="1AC2B0FD" w14:textId="77777777"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5D562A">
        <w:rPr>
          <w:lang w:val="fr-FR"/>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4C499C">
        <w:rPr>
          <w:lang w:val="fr-FR"/>
        </w:rPr>
        <w:t xml:space="preserve">Donec ut nunc augue. </w:t>
      </w:r>
    </w:p>
    <w:p w14:paraId="2899F819" w14:textId="77777777" w:rsidR="004C499C" w:rsidRPr="004C499C" w:rsidRDefault="004C499C" w:rsidP="004C499C">
      <w:pPr>
        <w:pStyle w:val="BodyText"/>
        <w:rPr>
          <w:lang w:val="en-CA"/>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5D562A">
        <w:rPr>
          <w:lang w:val="fr-FR"/>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CE2F87">
        <w:rPr>
          <w:lang w:val="en-CA"/>
        </w:rPr>
        <w:t xml:space="preserve">Donec ut nunc augue. </w:t>
      </w:r>
    </w:p>
    <w:p w14:paraId="357DC136" w14:textId="77777777" w:rsidR="004C499C" w:rsidRPr="00CE2F87" w:rsidRDefault="004C499C" w:rsidP="00620330">
      <w:pPr>
        <w:rPr>
          <w:lang w:val="fr-FR"/>
        </w:rPr>
        <w:sectPr w:rsidR="004C499C" w:rsidRPr="00CE2F87" w:rsidSect="004C499C">
          <w:footerReference w:type="first" r:id="rId19"/>
          <w:footnotePr>
            <w:pos w:val="beneathText"/>
            <w:numRestart w:val="eachSect"/>
          </w:footnotePr>
          <w:endnotePr>
            <w:numFmt w:val="decimal"/>
            <w:numRestart w:val="eachSect"/>
          </w:endnotePr>
          <w:pgSz w:w="12240" w:h="15840"/>
          <w:pgMar w:top="1440" w:right="1440" w:bottom="1236" w:left="1440" w:header="567" w:footer="374" w:gutter="0"/>
          <w:pgNumType w:start="1"/>
          <w:cols w:space="708"/>
          <w:titlePg/>
          <w:docGrid w:linePitch="360"/>
        </w:sectPr>
      </w:pPr>
    </w:p>
    <w:p w14:paraId="0D90D85F" w14:textId="3DA4C57B" w:rsidR="00DE2936" w:rsidRPr="00CE2F87" w:rsidRDefault="00DE2936" w:rsidP="00486BB6">
      <w:pPr>
        <w:pStyle w:val="Heading1"/>
        <w:numPr>
          <w:ilvl w:val="0"/>
          <w:numId w:val="13"/>
        </w:numPr>
        <w:tabs>
          <w:tab w:val="clear" w:pos="1701"/>
          <w:tab w:val="left" w:pos="1560"/>
        </w:tabs>
        <w:rPr>
          <w:lang w:val="fr-FR"/>
        </w:rPr>
      </w:pPr>
      <w:bookmarkStart w:id="4" w:name="_Toc237446691"/>
      <w:r w:rsidRPr="00CE2F87">
        <w:rPr>
          <w:lang w:val="fr-FR"/>
        </w:rPr>
        <w:lastRenderedPageBreak/>
        <w:t>What’s It All About?</w:t>
      </w:r>
      <w:bookmarkEnd w:id="4"/>
    </w:p>
    <w:p w14:paraId="179C46ED" w14:textId="0380502E" w:rsidR="00DE2936" w:rsidRDefault="00DE2936" w:rsidP="00DE2936">
      <w:pPr>
        <w:rPr>
          <w:lang w:val="en-CA"/>
        </w:rPr>
      </w:pPr>
      <w:r w:rsidRPr="00817747">
        <w:rPr>
          <w:lang w:val="en-CA"/>
        </w:rPr>
        <w:t>This chapter builds on some literature.</w:t>
      </w:r>
      <w:r>
        <w:rPr>
          <w:rStyle w:val="FootnoteReference"/>
        </w:rPr>
        <w:footnoteReference w:id="1"/>
      </w:r>
    </w:p>
    <w:p w14:paraId="4578383F"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t>Pellentesque aliquet aliquet massa, id tristique purus consequat in. Nunc non tincidunt nunc, nec fringilla mi. Mauris elit tellus, vulputate eu mi eget, tempus fermentum mauris. Donec ut nunc augue.</w:t>
      </w:r>
    </w:p>
    <w:p w14:paraId="301293BE"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rPr>
          <w:lang w:val="en-US"/>
        </w:rPr>
        <w:t>Aenean ultrices rutrum auctor. Proin est ex, viverra in nunc eget, tempus tincidunt risus. Cras id enim et tortor elementum tristique sed vitae ex. Vivamus ut fringilla mi, sit amet ultricies lorem. Praesent vehicula interdum mauris, eget pellentesque sem imperdiet sed. Sed sapien nunc, tincidunt sit amet lacus sit amet, rhoncus rutrum dolor. Pellentesque aliquet aliquet massa, id tristique purus consequat in. Nunc non tincidunt nunc, nec fringilla mi. Mauris elit tellus, vulputate eu mi eget, tempus fermentum mauris. Donec ut nunc augue.</w:t>
      </w:r>
    </w:p>
    <w:p w14:paraId="53BAA51B"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t>Pellentesque aliquet aliquet massa, id tristique purus consequat in. Nunc non tincidunt nunc, nec fringilla mi. Mauris elit tellus, vulputate eu mi eget, tempus fermentum mauris. Donec ut nunc augue.</w:t>
      </w:r>
    </w:p>
    <w:p w14:paraId="3A5CE8C8"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t xml:space="preserve">Aenean ultrices rutrum auctor. Proin est ex, viverra in nunc </w:t>
      </w:r>
      <w:r>
        <w:lastRenderedPageBreak/>
        <w:t xml:space="preserve">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t>Pellentesque aliquet aliquet massa, id tristique purus consequat in. Nunc non tincidunt nunc, nec fringilla mi. Mauris elit tellus, vulputate eu mi eget, tempus fermentum mauris. Donec ut nunc augue.</w:t>
      </w:r>
    </w:p>
    <w:p w14:paraId="195B10AF"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rPr>
          <w:lang w:val="en-US"/>
        </w:rPr>
        <w:t>Aenean ultrices rutrum auctor. Proin est ex, viverra in nunc eget, tempus tincidunt risus. Cras id enim et tortor elementum tristique sed vitae ex. Vivamus ut fringilla mi, sit amet ultricies lorem. Praesent vehicula interdum mauris, eget pellentesque sem imperdiet sed. Sed sapien nunc, tincidunt sit amet lacus sit amet, rhoncus rutrum dolor. Pellentesque aliquet aliquet massa, id tristique purus consequat in. Nunc non tincidunt nunc, nec fringilla mi. Mauris elit tellus, vulputate eu mi eget, tempus fermentum mauris. Donec ut nunc augue.</w:t>
      </w:r>
    </w:p>
    <w:p w14:paraId="559BBCC0"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rPr>
          <w:lang w:val="en-US"/>
        </w:rPr>
        <w:t>Aenean ultrices rutrum auctor. Proin est ex, viverra in nunc eget, tempus tincidunt risus. Cras id enim et tortor elementum tristique sed vitae ex. Vivamus ut fringilla mi, sit amet ultricies lorem. Praesent vehicula interdum mauris, eget pellentesque sem imperdiet sed. Sed sapien nunc, tincidunt sit amet lacus sit amet, rhoncus rutrum dolor. Pellentesque aliquet aliquet massa, id tristique purus consequat in. Nunc non tincidunt nunc, nec fringilla mi. Mauris elit tellus, vulputate eu mi eget, tempus fermentum mauris. Donec ut nunc augue.</w:t>
      </w:r>
    </w:p>
    <w:p w14:paraId="69E29749" w14:textId="77777777" w:rsidR="00CD211A" w:rsidRPr="00817747" w:rsidRDefault="00CD211A" w:rsidP="00DE2936">
      <w:pPr>
        <w:rPr>
          <w:lang w:val="en-CA"/>
        </w:rPr>
      </w:pPr>
    </w:p>
    <w:p w14:paraId="69754A4D" w14:textId="77777777" w:rsidR="00DE2936" w:rsidRDefault="00DE2936" w:rsidP="00046356">
      <w:pPr>
        <w:pStyle w:val="BodyText"/>
        <w:rPr>
          <w:rtl/>
        </w:rPr>
      </w:pPr>
    </w:p>
    <w:p w14:paraId="65B2D929" w14:textId="77777777" w:rsidR="00DE2936" w:rsidRPr="00817747" w:rsidRDefault="00DE2936" w:rsidP="00486BB6">
      <w:pPr>
        <w:pStyle w:val="Heading1"/>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118D101C" w14:textId="6E19E645" w:rsidR="00DE2936" w:rsidRPr="00CE2F87" w:rsidRDefault="00DE2936" w:rsidP="00C35061">
      <w:pPr>
        <w:pStyle w:val="Heading1"/>
        <w:numPr>
          <w:ilvl w:val="0"/>
          <w:numId w:val="13"/>
        </w:numPr>
        <w:rPr>
          <w:lang w:val="fr-FR"/>
        </w:rPr>
      </w:pPr>
      <w:bookmarkStart w:id="5" w:name="_Toc237446692"/>
      <w:r w:rsidRPr="00CE2F87">
        <w:rPr>
          <w:lang w:val="fr-FR"/>
        </w:rPr>
        <w:lastRenderedPageBreak/>
        <w:t>How It All Began</w:t>
      </w:r>
      <w:bookmarkEnd w:id="5"/>
    </w:p>
    <w:p w14:paraId="6BAFCCDF" w14:textId="77777777" w:rsidR="00DE2936" w:rsidRDefault="00DE2936" w:rsidP="00E9003F">
      <w:pPr>
        <w:pStyle w:val="BodyText"/>
        <w:rPr>
          <w:lang w:val="fr-FR"/>
        </w:rPr>
      </w:pPr>
      <w:r w:rsidRPr="00403757">
        <w:rPr>
          <w:lang w:val="fr-FR"/>
        </w:rPr>
        <w:t xml:space="preserve">Nam mauris nulla, rhoncus in mi vitae, congue luctus quam. Integer laoreet dui et leo fringilla venenatis. </w:t>
      </w:r>
      <w:r w:rsidRPr="00E14D7C">
        <w:rPr>
          <w:lang w:val="fr-FR"/>
        </w:rPr>
        <w:t xml:space="preserve">In hac habitasse platea dictumst. </w:t>
      </w:r>
      <w:r w:rsidRPr="005568CB">
        <w:rPr>
          <w:lang w:val="fr-FR"/>
        </w:rPr>
        <w:t>Nulla eu dui eu ligula facilisis sagittis eu nec libero. Sed finibus mollis lectus ac congue. Quisque quis lobortis urna, eget varius ligula.</w:t>
      </w:r>
    </w:p>
    <w:tbl>
      <w:tblPr>
        <w:tblStyle w:val="TableGrid"/>
        <w:tblW w:w="0" w:type="auto"/>
        <w:tblLook w:val="04A0" w:firstRow="1" w:lastRow="0" w:firstColumn="1" w:lastColumn="0" w:noHBand="0" w:noVBand="1"/>
      </w:tblPr>
      <w:tblGrid>
        <w:gridCol w:w="3116"/>
        <w:gridCol w:w="3117"/>
        <w:gridCol w:w="3117"/>
      </w:tblGrid>
      <w:tr w:rsidR="00DE2936" w:rsidRPr="00CE2F87" w14:paraId="4AE200C6" w14:textId="77777777" w:rsidTr="005568CB">
        <w:tc>
          <w:tcPr>
            <w:tcW w:w="3116" w:type="dxa"/>
          </w:tcPr>
          <w:p w14:paraId="3409C90B" w14:textId="33F85222" w:rsidR="00DE2936" w:rsidRPr="00CE2F87" w:rsidRDefault="00DE2936" w:rsidP="005568CB">
            <w:pPr>
              <w:rPr>
                <w:lang w:val="fr-FR"/>
              </w:rPr>
            </w:pPr>
            <w:r w:rsidRPr="00CE2F87">
              <w:rPr>
                <w:lang w:val="fr-FR"/>
              </w:rPr>
              <w:t>Name</w:t>
            </w:r>
          </w:p>
        </w:tc>
        <w:tc>
          <w:tcPr>
            <w:tcW w:w="3117" w:type="dxa"/>
          </w:tcPr>
          <w:p w14:paraId="76728907" w14:textId="0C6A76E8" w:rsidR="00DE2936" w:rsidRPr="00CE2F87" w:rsidRDefault="00DE2936" w:rsidP="005568CB">
            <w:pPr>
              <w:rPr>
                <w:lang w:val="fr-FR"/>
              </w:rPr>
            </w:pPr>
            <w:r w:rsidRPr="00CE2F87">
              <w:rPr>
                <w:lang w:val="fr-FR"/>
              </w:rPr>
              <w:t>Country</w:t>
            </w:r>
          </w:p>
        </w:tc>
        <w:tc>
          <w:tcPr>
            <w:tcW w:w="3117" w:type="dxa"/>
          </w:tcPr>
          <w:p w14:paraId="22FFD02D" w14:textId="2436DE88" w:rsidR="00DE2936" w:rsidRPr="00CE2F87" w:rsidRDefault="00DE2936" w:rsidP="005568CB">
            <w:pPr>
              <w:rPr>
                <w:lang w:val="fr-FR"/>
              </w:rPr>
            </w:pPr>
            <w:r w:rsidRPr="00CE2F87">
              <w:rPr>
                <w:lang w:val="fr-FR"/>
              </w:rPr>
              <w:t>Century</w:t>
            </w:r>
          </w:p>
        </w:tc>
      </w:tr>
      <w:tr w:rsidR="00DE2936" w:rsidRPr="00CD211A" w14:paraId="59EBF7EE" w14:textId="77777777" w:rsidTr="005568CB">
        <w:tc>
          <w:tcPr>
            <w:tcW w:w="3116" w:type="dxa"/>
          </w:tcPr>
          <w:p w14:paraId="6794C32E" w14:textId="0977B405" w:rsidR="00DE2936" w:rsidRPr="005568CB" w:rsidRDefault="00DE2936" w:rsidP="005568CB">
            <w:pPr>
              <w:pStyle w:val="Tablecellcontents"/>
            </w:pPr>
            <w:r w:rsidRPr="00E9003F">
              <w:t xml:space="preserve">Nam mauris nulla, rhoncus in mi vitae, congue luctus quam. Integer laoreet dui et leo fringilla venenatis. In hac habitasse platea dictumst. </w:t>
            </w:r>
            <w:r w:rsidRPr="005568CB">
              <w:t>Nulla eu dui eu ligula facilisis sagittis</w:t>
            </w:r>
          </w:p>
        </w:tc>
        <w:tc>
          <w:tcPr>
            <w:tcW w:w="3117" w:type="dxa"/>
          </w:tcPr>
          <w:p w14:paraId="5110A463" w14:textId="77777777" w:rsidR="00DE2936" w:rsidRPr="005568CB" w:rsidRDefault="00DE2936" w:rsidP="005568CB">
            <w:pPr>
              <w:pStyle w:val="Tablecellcontents"/>
            </w:pPr>
          </w:p>
        </w:tc>
        <w:tc>
          <w:tcPr>
            <w:tcW w:w="3117" w:type="dxa"/>
          </w:tcPr>
          <w:p w14:paraId="067F3A4B" w14:textId="77777777" w:rsidR="00DE2936" w:rsidRPr="005568CB" w:rsidRDefault="00DE2936" w:rsidP="005568CB">
            <w:pPr>
              <w:pStyle w:val="Tablecellcontents"/>
            </w:pPr>
          </w:p>
        </w:tc>
      </w:tr>
      <w:tr w:rsidR="00DE2936" w:rsidRPr="00CE2F87" w14:paraId="40A7E9CB" w14:textId="77777777" w:rsidTr="005568CB">
        <w:tc>
          <w:tcPr>
            <w:tcW w:w="3116" w:type="dxa"/>
          </w:tcPr>
          <w:p w14:paraId="5B448F22" w14:textId="2762F7D7" w:rsidR="00DE2936" w:rsidRPr="005568CB" w:rsidRDefault="00DE2936" w:rsidP="005568CB">
            <w:pPr>
              <w:pStyle w:val="Tablecellcontents"/>
            </w:pPr>
            <w:r w:rsidRPr="005568CB">
              <w:t>Al-Shaykh Aḥmad</w:t>
            </w:r>
          </w:p>
        </w:tc>
        <w:tc>
          <w:tcPr>
            <w:tcW w:w="3117" w:type="dxa"/>
          </w:tcPr>
          <w:p w14:paraId="7033F812" w14:textId="33C074F9" w:rsidR="00DE2936" w:rsidRPr="005568CB" w:rsidRDefault="00DE2936" w:rsidP="005568CB">
            <w:pPr>
              <w:pStyle w:val="Tablecellcontents"/>
            </w:pPr>
            <w:r w:rsidRPr="005568CB">
              <w:t>Mauritania</w:t>
            </w:r>
          </w:p>
        </w:tc>
        <w:tc>
          <w:tcPr>
            <w:tcW w:w="3117" w:type="dxa"/>
          </w:tcPr>
          <w:p w14:paraId="14C0B9E3" w14:textId="112A05EF" w:rsidR="00DE2936" w:rsidRPr="005568CB" w:rsidRDefault="00DE2936" w:rsidP="005568CB">
            <w:pPr>
              <w:pStyle w:val="Tablecellcontents"/>
            </w:pPr>
            <w:r w:rsidRPr="005568CB">
              <w:t>20th</w:t>
            </w:r>
          </w:p>
        </w:tc>
      </w:tr>
    </w:tbl>
    <w:p w14:paraId="316C3815" w14:textId="27FD7002" w:rsidR="00DE2936" w:rsidRPr="005568CB" w:rsidRDefault="00DE2936" w:rsidP="005568CB">
      <w:pPr>
        <w:pStyle w:val="Caption"/>
        <w:rPr>
          <w:lang w:val="fr-FR"/>
        </w:rPr>
      </w:pPr>
      <w:r>
        <w:rPr>
          <w:lang w:val="fr-FR"/>
        </w:rPr>
        <w:t>Table 1. Caption goes here.</w:t>
      </w:r>
    </w:p>
    <w:p w14:paraId="52538AE2" w14:textId="77777777" w:rsidR="00DE2936" w:rsidRPr="00817747" w:rsidRDefault="00DE2936" w:rsidP="00E9003F">
      <w:pPr>
        <w:pStyle w:val="BodyText"/>
        <w:rPr>
          <w:lang w:val="en-CA"/>
        </w:rPr>
      </w:pPr>
      <w:r w:rsidRPr="005568CB">
        <w:rPr>
          <w:lang w:val="fr-FR"/>
        </w:rPr>
        <w:t xml:space="preserve">Suspendisse dictum efficitur ligula at vestibulum. Cras magna quam, rutrum a ex in, interdum luctus est. Maecenas nec elementum tellus. Phasellus fermentum nulla risus, et convallis mauris ornare eget. Etiam non hendrerit augue. Ut eu quam non sapien tincidunt venenatis. </w:t>
      </w:r>
      <w:r w:rsidRPr="00817747">
        <w:rPr>
          <w:lang w:val="en-CA"/>
        </w:rPr>
        <w:t>Aliquam dignissim viverra ex, vel commodo leo aliquam sed.</w:t>
      </w:r>
    </w:p>
    <w:p w14:paraId="0A132917" w14:textId="66A7E8D0" w:rsidR="00DE2936" w:rsidRPr="00817747" w:rsidRDefault="00DE2936" w:rsidP="00892414">
      <w:pPr>
        <w:pStyle w:val="Englishpoetry"/>
      </w:pPr>
      <w:r w:rsidRPr="00817747">
        <w:t>Roses are red</w:t>
      </w:r>
      <w:r w:rsidRPr="00817747">
        <w:tab/>
        <w:t>Violets are blue</w:t>
      </w:r>
      <w:r w:rsidRPr="00817747">
        <w:br/>
        <w:t>Sugar is sweet</w:t>
      </w:r>
      <w:r w:rsidRPr="00817747">
        <w:tab/>
        <w:t>And so are you.</w:t>
      </w:r>
    </w:p>
    <w:p w14:paraId="39CDE03B" w14:textId="6FE13CD9" w:rsidR="00DE2936" w:rsidRPr="00817747" w:rsidRDefault="00DE2936" w:rsidP="00486BB6">
      <w:pPr>
        <w:pStyle w:val="Heading1"/>
        <w:rPr>
          <w:lang w:val="en-CA"/>
        </w:rPr>
      </w:pPr>
      <w:bookmarkStart w:id="6" w:name="_Toc237446695"/>
      <w:r w:rsidRPr="00817747">
        <w:rPr>
          <w:lang w:val="en-CA"/>
        </w:rPr>
        <w:t>Conclusion</w:t>
      </w:r>
      <w:bookmarkEnd w:id="6"/>
    </w:p>
    <w:p w14:paraId="793EA855" w14:textId="77777777" w:rsidR="00DE2936" w:rsidRPr="00817747" w:rsidRDefault="00DE2936" w:rsidP="00DE2936">
      <w:pPr>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r w:rsidRPr="00817747">
        <w:rPr>
          <w:lang w:val="en-CA"/>
        </w:rPr>
        <w:t>This is the conclusion.</w:t>
      </w:r>
    </w:p>
    <w:p w14:paraId="090A82EE" w14:textId="77777777" w:rsidR="00EA23F1" w:rsidRPr="00817747" w:rsidRDefault="00EA23F1" w:rsidP="00EA23F1">
      <w:pPr>
        <w:pStyle w:val="Heading1"/>
        <w:ind w:left="0" w:firstLine="0"/>
        <w:rPr>
          <w:lang w:val="en-CA"/>
        </w:rPr>
        <w:sectPr w:rsidR="00EA23F1"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bookmarkStart w:id="7" w:name="_Toc237446696"/>
    </w:p>
    <w:p w14:paraId="66A708F8" w14:textId="1EF91B02" w:rsidR="00DE2936" w:rsidRPr="00817747" w:rsidRDefault="00DE2936" w:rsidP="00486BB6">
      <w:pPr>
        <w:pStyle w:val="Heading1"/>
        <w:rPr>
          <w:lang w:val="en-CA"/>
        </w:rPr>
      </w:pPr>
      <w:r w:rsidRPr="00817747">
        <w:rPr>
          <w:lang w:val="en-CA"/>
        </w:rPr>
        <w:lastRenderedPageBreak/>
        <w:t>Bibliography</w:t>
      </w:r>
      <w:bookmarkEnd w:id="7"/>
    </w:p>
    <w:p w14:paraId="228233DC" w14:textId="77777777" w:rsidR="00925FB1" w:rsidRPr="00925FB1" w:rsidRDefault="00DE2936" w:rsidP="00925FB1">
      <w:pPr>
        <w:pStyle w:val="Bibliography"/>
        <w:rPr>
          <w:rFonts w:cs="Noto Serif"/>
          <w:kern w:val="0"/>
        </w:rPr>
      </w:pPr>
      <w:r>
        <w:fldChar w:fldCharType="begin"/>
      </w:r>
      <w:r w:rsidR="00925FB1">
        <w:rPr>
          <w:lang w:val="en-CA"/>
        </w:rPr>
        <w:instrText xml:space="preserve"> ADDIN ZOTERO_BIBL {"uncited":[],"omitted":[],"custom":[]} CSL_BIBLIOGRAPHY </w:instrText>
      </w:r>
      <w:r>
        <w:fldChar w:fldCharType="separate"/>
      </w:r>
      <w:r w:rsidR="00925FB1" w:rsidRPr="00925FB1">
        <w:rPr>
          <w:rFonts w:cs="Noto Serif"/>
          <w:kern w:val="0"/>
        </w:rPr>
        <w:t xml:space="preserve">Mamdani, Mahmood. 2004. </w:t>
      </w:r>
      <w:r w:rsidR="00925FB1" w:rsidRPr="00925FB1">
        <w:rPr>
          <w:rFonts w:cs="Noto Serif"/>
          <w:i/>
          <w:iCs/>
          <w:kern w:val="0"/>
        </w:rPr>
        <w:t>Good Muslim, Bad Muslim</w:t>
      </w:r>
      <w:r w:rsidR="00925FB1" w:rsidRPr="00925FB1">
        <w:rPr>
          <w:rFonts w:cs="Noto Serif"/>
          <w:kern w:val="0"/>
        </w:rPr>
        <w:t>. Pantheon.</w:t>
      </w:r>
    </w:p>
    <w:p w14:paraId="780C4DD1" w14:textId="77777777" w:rsidR="00925FB1" w:rsidRPr="00925FB1" w:rsidRDefault="00925FB1" w:rsidP="00925FB1">
      <w:pPr>
        <w:pStyle w:val="Bibliography"/>
        <w:rPr>
          <w:rFonts w:cs="Noto Serif"/>
          <w:kern w:val="0"/>
        </w:rPr>
      </w:pPr>
      <w:r w:rsidRPr="00925FB1">
        <w:rPr>
          <w:rFonts w:cs="Noto Serif"/>
          <w:kern w:val="0"/>
        </w:rPr>
        <w:t xml:space="preserve">Robinson, David. 1988. “French ‘Islamic’ Policy and Practice in Late Nineteenth-Century Senegal.” </w:t>
      </w:r>
      <w:r w:rsidRPr="00925FB1">
        <w:rPr>
          <w:rFonts w:cs="Noto Serif"/>
          <w:i/>
          <w:iCs/>
          <w:kern w:val="0"/>
        </w:rPr>
        <w:t>The Journal of African History</w:t>
      </w:r>
      <w:r w:rsidRPr="00925FB1">
        <w:rPr>
          <w:rFonts w:cs="Noto Serif"/>
          <w:kern w:val="0"/>
        </w:rPr>
        <w:t xml:space="preserve"> 29 (3): 415–35.</w:t>
      </w:r>
    </w:p>
    <w:p w14:paraId="0B125566" w14:textId="77777777" w:rsidR="00925FB1" w:rsidRPr="00925FB1" w:rsidRDefault="00925FB1" w:rsidP="00925FB1">
      <w:pPr>
        <w:pStyle w:val="Bibliography"/>
        <w:rPr>
          <w:rFonts w:cs="Noto Serif"/>
          <w:kern w:val="0"/>
        </w:rPr>
      </w:pPr>
      <w:r w:rsidRPr="00925FB1">
        <w:rPr>
          <w:rFonts w:cs="Noto Serif"/>
          <w:kern w:val="0"/>
        </w:rPr>
        <w:t xml:space="preserve">Said, Edward. 1978. </w:t>
      </w:r>
      <w:r w:rsidRPr="00925FB1">
        <w:rPr>
          <w:rFonts w:cs="Noto Serif"/>
          <w:i/>
          <w:iCs/>
          <w:kern w:val="0"/>
        </w:rPr>
        <w:t>Orientalism</w:t>
      </w:r>
      <w:r w:rsidRPr="00925FB1">
        <w:rPr>
          <w:rFonts w:cs="Noto Serif"/>
          <w:kern w:val="0"/>
        </w:rPr>
        <w:t>. Vintage.</w:t>
      </w:r>
    </w:p>
    <w:p w14:paraId="417A3434" w14:textId="5962D0F1" w:rsidR="00DE2936" w:rsidRPr="00DE2936" w:rsidRDefault="00DE2936" w:rsidP="00925FB1">
      <w:pPr>
        <w:pStyle w:val="Bibliography"/>
      </w:pPr>
      <w:r>
        <w:fldChar w:fldCharType="end"/>
      </w:r>
    </w:p>
    <w:sectPr w:rsidR="00DE2936" w:rsidRP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42BF31" w14:textId="77777777" w:rsidR="00EC4C1F" w:rsidRDefault="00EC4C1F" w:rsidP="00D36027">
      <w:pPr>
        <w:spacing w:after="0" w:line="240" w:lineRule="auto"/>
      </w:pPr>
      <w:r>
        <w:separator/>
      </w:r>
    </w:p>
  </w:endnote>
  <w:endnote w:type="continuationSeparator" w:id="0">
    <w:p w14:paraId="051CF06D" w14:textId="77777777" w:rsidR="00EC4C1F" w:rsidRDefault="00EC4C1F"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Naskh Arabic">
    <w:panose1 w:val="00000000000000000000"/>
    <w:charset w:val="B2"/>
    <w:family w:val="auto"/>
    <w:pitch w:val="variable"/>
    <w:sig w:usb0="A000206F" w:usb1="8000204A" w:usb2="00000008" w:usb3="00000000" w:csb0="000000D3" w:csb1="00000000"/>
  </w:font>
  <w:font w:name="Brill">
    <w:panose1 w:val="020F0602050406030203"/>
    <w:charset w:val="00"/>
    <w:family w:val="swiss"/>
    <w:pitch w:val="variable"/>
    <w:sig w:usb0="E00002FF" w:usb1="4200E4FB" w:usb2="02000000" w:usb3="00000000" w:csb0="0000019F" w:csb1="00000000"/>
  </w:font>
  <w:font w:name="Amiri Quran">
    <w:panose1 w:val="00000500000000000000"/>
    <w:charset w:val="B2"/>
    <w:family w:val="auto"/>
    <w:pitch w:val="variable"/>
    <w:sig w:usb0="80002043" w:usb1="80002042" w:usb2="00000000" w:usb3="00000000" w:csb0="000000D3"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6299403"/>
      <w:docPartObj>
        <w:docPartGallery w:val="Page Numbers (Bottom of Page)"/>
        <w:docPartUnique/>
      </w:docPartObj>
    </w:sdtPr>
    <w:sdtContent>
      <w:p w14:paraId="5D1748BD" w14:textId="2AA4C4B4" w:rsidR="00DE2936" w:rsidRDefault="00DE2936" w:rsidP="00CB7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DE29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rsidP="00DE293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B7D3B" w14:textId="085405D4" w:rsidR="00DE2936" w:rsidRDefault="00DE2936" w:rsidP="00DE2936">
    <w:pPr>
      <w:pStyle w:val="Footer"/>
      <w:tabs>
        <w:tab w:val="clear" w:pos="4680"/>
        <w:tab w:val="clear" w:pos="9360"/>
        <w:tab w:val="left" w:pos="389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F4C32" w14:textId="24DE3803" w:rsidR="00DE2936" w:rsidRDefault="00DE2936" w:rsidP="00CB71C9">
    <w:pPr>
      <w:pStyle w:val="Footer"/>
      <w:framePr w:wrap="none" w:vAnchor="text" w:hAnchor="margin" w:xAlign="center" w:y="1"/>
      <w:rPr>
        <w:rStyle w:val="PageNumber"/>
      </w:rPr>
    </w:pPr>
  </w:p>
  <w:p w14:paraId="6A5AFBDE" w14:textId="77777777" w:rsidR="00DE2936" w:rsidRDefault="00DE2936" w:rsidP="00DE293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347680"/>
      <w:docPartObj>
        <w:docPartGallery w:val="Page Numbers (Bottom of Page)"/>
        <w:docPartUnique/>
      </w:docPartObj>
    </w:sdtPr>
    <w:sdtContent>
      <w:p w14:paraId="48CFF048" w14:textId="77777777" w:rsidR="00DE2936" w:rsidRDefault="00DE2936" w:rsidP="004C49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41E0A8" w14:textId="77777777" w:rsidR="00DE2936" w:rsidRDefault="00DE29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589227"/>
      <w:docPartObj>
        <w:docPartGallery w:val="Page Numbers (Bottom of Page)"/>
        <w:docPartUnique/>
      </w:docPartObj>
    </w:sdtPr>
    <w:sdtContent>
      <w:p w14:paraId="2AFA53DC" w14:textId="6BAAE261" w:rsidR="004C499C" w:rsidRDefault="004C499C" w:rsidP="004233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B480EE" w14:textId="77777777" w:rsidR="00DE2936" w:rsidRDefault="00DE2936" w:rsidP="00DE293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F9150" w14:textId="77777777" w:rsidR="00DE2936" w:rsidRDefault="00DE2936" w:rsidP="00DE29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71F2BB" w14:textId="77777777" w:rsidR="00EC4C1F" w:rsidRDefault="00EC4C1F" w:rsidP="00D36027">
      <w:pPr>
        <w:spacing w:after="0" w:line="240" w:lineRule="auto"/>
      </w:pPr>
      <w:r>
        <w:separator/>
      </w:r>
    </w:p>
  </w:footnote>
  <w:footnote w:type="continuationSeparator" w:id="0">
    <w:p w14:paraId="0A143E18" w14:textId="77777777" w:rsidR="00EC4C1F" w:rsidRDefault="00EC4C1F" w:rsidP="00D36027">
      <w:pPr>
        <w:spacing w:after="0" w:line="240" w:lineRule="auto"/>
      </w:pPr>
      <w:r>
        <w:continuationSeparator/>
      </w:r>
    </w:p>
  </w:footnote>
  <w:footnote w:id="1">
    <w:p w14:paraId="6C90A8DC" w14:textId="4E9ADD94" w:rsidR="00DE2936" w:rsidRDefault="00DE2936">
      <w:pPr>
        <w:pStyle w:val="FootnoteText"/>
      </w:pPr>
      <w:r>
        <w:rPr>
          <w:rStyle w:val="FootnoteReference"/>
        </w:rPr>
        <w:footnoteRef/>
      </w:r>
      <w:r>
        <w:t xml:space="preserve"> For example, do a Google search and see if you find some of it. Or ask ChatGPT.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1A84D" w14:textId="7DF13B05" w:rsidR="00DE2936" w:rsidRPr="00DE2936" w:rsidRDefault="00620330" w:rsidP="00620330">
    <w:pPr>
      <w:pStyle w:val="Header"/>
      <w:jc w:val="left"/>
    </w:pPr>
    <w:fldSimple w:instr=" DOCPROPERTY &quot;Author&quot; \* MERGEFORMAT ">
      <w:r>
        <w:t>Author Name</w:t>
      </w:r>
    </w:fldSimple>
    <w:r>
      <w:t xml:space="preserve"> – </w:t>
    </w:r>
    <w:fldSimple w:instr=" DOCPROPERTY &quot;Short Title&quot;  \* MERGEFORMAT ">
      <w:r w:rsidR="005D562A">
        <w:t>Document Short Title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C3B2E" w14:textId="615BFD77" w:rsidR="00DE2936" w:rsidRDefault="00CD211A">
    <w:pPr>
      <w:pStyle w:val="Header"/>
    </w:pPr>
    <w:fldSimple w:instr=" STYLEREF &quot;Heading 1 - exclude from TOC&quot; \* MERGEFORMAT ">
      <w:r w:rsidR="005D562A">
        <w:rPr>
          <w:noProof/>
        </w:rPr>
        <w:t>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4ACE8" w14:textId="39F80206" w:rsidR="00DE2936" w:rsidRDefault="00DE2936" w:rsidP="00DE2936">
    <w:pPr>
      <w:pStyle w:val="Header"/>
    </w:pPr>
  </w:p>
  <w:p w14:paraId="381A32CC" w14:textId="77777777" w:rsidR="007B541B" w:rsidRDefault="007B541B" w:rsidP="00DE2936">
    <w:pPr>
      <w:pStyle w:val="Header"/>
    </w:pPr>
  </w:p>
  <w:p w14:paraId="1C2717F5" w14:textId="77777777" w:rsidR="007B541B" w:rsidRDefault="007B541B" w:rsidP="00DE2936">
    <w:pPr>
      <w:pStyle w:val="Header"/>
    </w:pPr>
  </w:p>
  <w:p w14:paraId="5849CFD3" w14:textId="77777777" w:rsidR="007B541B" w:rsidRDefault="007B541B" w:rsidP="00DE2936">
    <w:pPr>
      <w:pStyle w:val="Header"/>
    </w:pPr>
  </w:p>
  <w:p w14:paraId="52351B07" w14:textId="77777777" w:rsidR="007B541B" w:rsidRDefault="007B541B" w:rsidP="00DE2936">
    <w:pPr>
      <w:pStyle w:val="Header"/>
    </w:pPr>
  </w:p>
  <w:p w14:paraId="13CA09E4" w14:textId="77777777" w:rsidR="007B541B" w:rsidRDefault="007B541B" w:rsidP="00DE2936">
    <w:pPr>
      <w:pStyle w:val="Header"/>
    </w:pPr>
  </w:p>
  <w:p w14:paraId="1CF63707" w14:textId="77777777" w:rsidR="007B541B" w:rsidRDefault="007B541B" w:rsidP="00DE2936">
    <w:pPr>
      <w:pStyle w:val="Header"/>
    </w:pPr>
  </w:p>
  <w:p w14:paraId="5C239D7D" w14:textId="77777777" w:rsidR="007B541B" w:rsidRDefault="007B541B" w:rsidP="00DE2936">
    <w:pPr>
      <w:pStyle w:val="Header"/>
    </w:pPr>
  </w:p>
  <w:p w14:paraId="496A00D8" w14:textId="77777777" w:rsidR="007B541B" w:rsidRPr="00DE2936" w:rsidRDefault="007B541B" w:rsidP="00DE29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50115" w14:textId="520C1D3B" w:rsidR="008C5BCB" w:rsidRDefault="00CD211A">
    <w:pPr>
      <w:pStyle w:val="Header"/>
    </w:pPr>
    <w:fldSimple w:instr=" STYLEREF &quot;Heading 1&quot; \* MERGEFORMAT ">
      <w:r w:rsidR="005D562A">
        <w:rPr>
          <w:noProof/>
        </w:rPr>
        <w:t>Introduction</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854A1" w14:textId="77777777" w:rsidR="00DE2936" w:rsidRDefault="00DE2936" w:rsidP="00DE2936">
    <w:pPr>
      <w:pStyle w:val="Header"/>
    </w:pPr>
  </w:p>
  <w:p w14:paraId="42E0AEF6" w14:textId="77777777" w:rsidR="007B541B" w:rsidRDefault="007B541B" w:rsidP="00DE2936">
    <w:pPr>
      <w:pStyle w:val="Header"/>
    </w:pPr>
  </w:p>
  <w:p w14:paraId="6589E146" w14:textId="77777777" w:rsidR="007B541B" w:rsidRDefault="007B541B" w:rsidP="00DE2936">
    <w:pPr>
      <w:pStyle w:val="Header"/>
    </w:pPr>
  </w:p>
  <w:p w14:paraId="592A0842" w14:textId="77777777" w:rsidR="007B541B" w:rsidRDefault="007B541B" w:rsidP="00DE2936">
    <w:pPr>
      <w:pStyle w:val="Header"/>
    </w:pPr>
  </w:p>
  <w:p w14:paraId="296DFB9C" w14:textId="77777777" w:rsidR="007B541B" w:rsidRDefault="007B541B" w:rsidP="00DE2936">
    <w:pPr>
      <w:pStyle w:val="Header"/>
    </w:pPr>
  </w:p>
  <w:p w14:paraId="7962D677" w14:textId="77777777" w:rsidR="007B541B" w:rsidRDefault="007B541B" w:rsidP="00DE2936">
    <w:pPr>
      <w:pStyle w:val="Header"/>
    </w:pPr>
  </w:p>
  <w:p w14:paraId="376F3CA9" w14:textId="77777777" w:rsidR="007B541B" w:rsidRPr="00DE2936" w:rsidRDefault="007B541B" w:rsidP="00DE2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91D5A"/>
    <w:multiLevelType w:val="multilevel"/>
    <w:tmpl w:val="8DCA1562"/>
    <w:styleLink w:val="CurrentList1"/>
    <w:lvl w:ilvl="0">
      <w:start w:val="1"/>
      <w:numFmt w:val="decimal"/>
      <w:lvlText w:val="Chapter %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5641A4"/>
    <w:multiLevelType w:val="multilevel"/>
    <w:tmpl w:val="44E8E6CC"/>
    <w:styleLink w:val="CurrentList3"/>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E4498D"/>
    <w:multiLevelType w:val="multilevel"/>
    <w:tmpl w:val="CDE0CABC"/>
    <w:styleLink w:val="CurrentList5"/>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953BC9"/>
    <w:multiLevelType w:val="hybridMultilevel"/>
    <w:tmpl w:val="B56EC216"/>
    <w:lvl w:ilvl="0" w:tplc="82B6152E">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6078C"/>
    <w:multiLevelType w:val="hybridMultilevel"/>
    <w:tmpl w:val="2D7407CA"/>
    <w:lvl w:ilvl="0" w:tplc="01185B36">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0E06"/>
    <w:multiLevelType w:val="hybridMultilevel"/>
    <w:tmpl w:val="7054C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44B50"/>
    <w:multiLevelType w:val="multilevel"/>
    <w:tmpl w:val="44E8E6CC"/>
    <w:styleLink w:val="CurrentList2"/>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B77260"/>
    <w:multiLevelType w:val="multilevel"/>
    <w:tmpl w:val="4C48CDDA"/>
    <w:styleLink w:val="CurrentList6"/>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FE0616"/>
    <w:multiLevelType w:val="hybridMultilevel"/>
    <w:tmpl w:val="77464B62"/>
    <w:lvl w:ilvl="0" w:tplc="4A1A2910">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80FB5"/>
    <w:multiLevelType w:val="multilevel"/>
    <w:tmpl w:val="B56EC216"/>
    <w:styleLink w:val="CurrentList7"/>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F003E9F"/>
    <w:multiLevelType w:val="hybridMultilevel"/>
    <w:tmpl w:val="E5EC2F5E"/>
    <w:lvl w:ilvl="0" w:tplc="2160C562">
      <w:start w:val="1"/>
      <w:numFmt w:val="decimal"/>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A029A7"/>
    <w:multiLevelType w:val="hybridMultilevel"/>
    <w:tmpl w:val="57BA0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815CC5"/>
    <w:multiLevelType w:val="multilevel"/>
    <w:tmpl w:val="F9A61B02"/>
    <w:styleLink w:val="CurrentList4"/>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7295721">
    <w:abstractNumId w:val="11"/>
  </w:num>
  <w:num w:numId="2" w16cid:durableId="929893757">
    <w:abstractNumId w:val="3"/>
  </w:num>
  <w:num w:numId="3" w16cid:durableId="1193301419">
    <w:abstractNumId w:val="5"/>
  </w:num>
  <w:num w:numId="4" w16cid:durableId="1076706147">
    <w:abstractNumId w:val="0"/>
  </w:num>
  <w:num w:numId="5" w16cid:durableId="1870802213">
    <w:abstractNumId w:val="6"/>
  </w:num>
  <w:num w:numId="6" w16cid:durableId="1885290977">
    <w:abstractNumId w:val="1"/>
  </w:num>
  <w:num w:numId="7" w16cid:durableId="876702400">
    <w:abstractNumId w:val="12"/>
  </w:num>
  <w:num w:numId="8" w16cid:durableId="1871526066">
    <w:abstractNumId w:val="2"/>
  </w:num>
  <w:num w:numId="9" w16cid:durableId="520556247">
    <w:abstractNumId w:val="7"/>
  </w:num>
  <w:num w:numId="10" w16cid:durableId="1233270079">
    <w:abstractNumId w:val="9"/>
  </w:num>
  <w:num w:numId="11" w16cid:durableId="983195666">
    <w:abstractNumId w:val="8"/>
  </w:num>
  <w:num w:numId="12" w16cid:durableId="1788547685">
    <w:abstractNumId w:val="10"/>
  </w:num>
  <w:num w:numId="13" w16cid:durableId="26477168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attachedTemplate r:id="rId1"/>
  <w:defaultTabStop w:val="720"/>
  <w:evenAndOddHeaders/>
  <w:characterSpacingControl w:val="doNotCompress"/>
  <w:footnotePr>
    <w:pos w:val="beneathTex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04D7F"/>
    <w:rsid w:val="00015FFC"/>
    <w:rsid w:val="00036B8E"/>
    <w:rsid w:val="00043936"/>
    <w:rsid w:val="00046356"/>
    <w:rsid w:val="000467D6"/>
    <w:rsid w:val="0005006E"/>
    <w:rsid w:val="00055F1F"/>
    <w:rsid w:val="00057948"/>
    <w:rsid w:val="000A6056"/>
    <w:rsid w:val="000B263E"/>
    <w:rsid w:val="000C183F"/>
    <w:rsid w:val="000C77AF"/>
    <w:rsid w:val="0010181F"/>
    <w:rsid w:val="00123E5F"/>
    <w:rsid w:val="0014522F"/>
    <w:rsid w:val="00170C98"/>
    <w:rsid w:val="0017351E"/>
    <w:rsid w:val="00175F9F"/>
    <w:rsid w:val="00180080"/>
    <w:rsid w:val="001A4DDB"/>
    <w:rsid w:val="001B02D8"/>
    <w:rsid w:val="001D14D9"/>
    <w:rsid w:val="001D40DA"/>
    <w:rsid w:val="001F0B4E"/>
    <w:rsid w:val="001F0E1B"/>
    <w:rsid w:val="002029E8"/>
    <w:rsid w:val="00203E78"/>
    <w:rsid w:val="002049E2"/>
    <w:rsid w:val="002112FE"/>
    <w:rsid w:val="00244C73"/>
    <w:rsid w:val="00251F25"/>
    <w:rsid w:val="002627B9"/>
    <w:rsid w:val="002718AD"/>
    <w:rsid w:val="002A4C9B"/>
    <w:rsid w:val="0030248E"/>
    <w:rsid w:val="003431F2"/>
    <w:rsid w:val="0038461D"/>
    <w:rsid w:val="00385C8B"/>
    <w:rsid w:val="00396612"/>
    <w:rsid w:val="003A1936"/>
    <w:rsid w:val="003B2E05"/>
    <w:rsid w:val="003B4A21"/>
    <w:rsid w:val="003D3F0F"/>
    <w:rsid w:val="003E28DB"/>
    <w:rsid w:val="003F200C"/>
    <w:rsid w:val="003F3654"/>
    <w:rsid w:val="00400AD9"/>
    <w:rsid w:val="00403757"/>
    <w:rsid w:val="00430D40"/>
    <w:rsid w:val="004524EE"/>
    <w:rsid w:val="00473D95"/>
    <w:rsid w:val="00481A49"/>
    <w:rsid w:val="00486BB6"/>
    <w:rsid w:val="00491109"/>
    <w:rsid w:val="004A6A15"/>
    <w:rsid w:val="004B1CDE"/>
    <w:rsid w:val="004C499C"/>
    <w:rsid w:val="004D4B36"/>
    <w:rsid w:val="004E7CD7"/>
    <w:rsid w:val="005379D9"/>
    <w:rsid w:val="005467DA"/>
    <w:rsid w:val="005568CB"/>
    <w:rsid w:val="00563156"/>
    <w:rsid w:val="00566CF8"/>
    <w:rsid w:val="00572D42"/>
    <w:rsid w:val="00573685"/>
    <w:rsid w:val="005979F3"/>
    <w:rsid w:val="005B0E16"/>
    <w:rsid w:val="005B462E"/>
    <w:rsid w:val="005C687A"/>
    <w:rsid w:val="005D562A"/>
    <w:rsid w:val="005F4840"/>
    <w:rsid w:val="00605271"/>
    <w:rsid w:val="00620330"/>
    <w:rsid w:val="00624169"/>
    <w:rsid w:val="00633430"/>
    <w:rsid w:val="00677CED"/>
    <w:rsid w:val="0069386C"/>
    <w:rsid w:val="006A0EFE"/>
    <w:rsid w:val="00710997"/>
    <w:rsid w:val="00716213"/>
    <w:rsid w:val="007334AB"/>
    <w:rsid w:val="007364BC"/>
    <w:rsid w:val="007700AC"/>
    <w:rsid w:val="007732DE"/>
    <w:rsid w:val="00777D8A"/>
    <w:rsid w:val="00780119"/>
    <w:rsid w:val="007B541B"/>
    <w:rsid w:val="007C2D6A"/>
    <w:rsid w:val="007C4C14"/>
    <w:rsid w:val="00816A31"/>
    <w:rsid w:val="008174CB"/>
    <w:rsid w:val="00817747"/>
    <w:rsid w:val="00820F31"/>
    <w:rsid w:val="00834705"/>
    <w:rsid w:val="00840C2D"/>
    <w:rsid w:val="008676EB"/>
    <w:rsid w:val="00892414"/>
    <w:rsid w:val="008A5331"/>
    <w:rsid w:val="008C3815"/>
    <w:rsid w:val="008C5BCB"/>
    <w:rsid w:val="008E11D0"/>
    <w:rsid w:val="008E6698"/>
    <w:rsid w:val="00902447"/>
    <w:rsid w:val="00902FD5"/>
    <w:rsid w:val="00925FB1"/>
    <w:rsid w:val="0092615F"/>
    <w:rsid w:val="0093007D"/>
    <w:rsid w:val="00932B07"/>
    <w:rsid w:val="00941705"/>
    <w:rsid w:val="00950BDE"/>
    <w:rsid w:val="00952BCF"/>
    <w:rsid w:val="00961CE4"/>
    <w:rsid w:val="00983C50"/>
    <w:rsid w:val="009C01E0"/>
    <w:rsid w:val="009F0D2B"/>
    <w:rsid w:val="009F1679"/>
    <w:rsid w:val="00A022F4"/>
    <w:rsid w:val="00A32685"/>
    <w:rsid w:val="00A67319"/>
    <w:rsid w:val="00A827DD"/>
    <w:rsid w:val="00AC76D7"/>
    <w:rsid w:val="00B06606"/>
    <w:rsid w:val="00B1074D"/>
    <w:rsid w:val="00B364C7"/>
    <w:rsid w:val="00B8099F"/>
    <w:rsid w:val="00B91DF7"/>
    <w:rsid w:val="00BA547E"/>
    <w:rsid w:val="00BA6019"/>
    <w:rsid w:val="00BA70D0"/>
    <w:rsid w:val="00BB71A7"/>
    <w:rsid w:val="00BC7DD9"/>
    <w:rsid w:val="00BF3C91"/>
    <w:rsid w:val="00C15EE0"/>
    <w:rsid w:val="00C35061"/>
    <w:rsid w:val="00C363D1"/>
    <w:rsid w:val="00C5385F"/>
    <w:rsid w:val="00C711E0"/>
    <w:rsid w:val="00C77345"/>
    <w:rsid w:val="00C819B4"/>
    <w:rsid w:val="00C94763"/>
    <w:rsid w:val="00CC6CF7"/>
    <w:rsid w:val="00CD211A"/>
    <w:rsid w:val="00CD5BB9"/>
    <w:rsid w:val="00CE2F87"/>
    <w:rsid w:val="00CE3664"/>
    <w:rsid w:val="00CE3883"/>
    <w:rsid w:val="00CE4AFD"/>
    <w:rsid w:val="00CF6152"/>
    <w:rsid w:val="00CF6FF7"/>
    <w:rsid w:val="00D0000F"/>
    <w:rsid w:val="00D06B80"/>
    <w:rsid w:val="00D30D6D"/>
    <w:rsid w:val="00D313E1"/>
    <w:rsid w:val="00D36027"/>
    <w:rsid w:val="00D71708"/>
    <w:rsid w:val="00D74AFB"/>
    <w:rsid w:val="00D76737"/>
    <w:rsid w:val="00D830C6"/>
    <w:rsid w:val="00D86FD5"/>
    <w:rsid w:val="00D90B2E"/>
    <w:rsid w:val="00D95DAA"/>
    <w:rsid w:val="00D9632B"/>
    <w:rsid w:val="00DB2340"/>
    <w:rsid w:val="00DE2936"/>
    <w:rsid w:val="00DF0AB8"/>
    <w:rsid w:val="00E044AB"/>
    <w:rsid w:val="00E05EC6"/>
    <w:rsid w:val="00E063EF"/>
    <w:rsid w:val="00E138A2"/>
    <w:rsid w:val="00E14D7C"/>
    <w:rsid w:val="00E465C7"/>
    <w:rsid w:val="00E862D7"/>
    <w:rsid w:val="00E9003F"/>
    <w:rsid w:val="00E90937"/>
    <w:rsid w:val="00E96041"/>
    <w:rsid w:val="00EA23F1"/>
    <w:rsid w:val="00EC4C1F"/>
    <w:rsid w:val="00ED5FE4"/>
    <w:rsid w:val="00ED7C6C"/>
    <w:rsid w:val="00EE70FA"/>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rFonts w:ascii="Noto Serif" w:hAnsi="Noto Serif" w:cs="Noto Naskh Arabic"/>
      <w:sz w:val="23"/>
      <w:lang w:val="en-US"/>
    </w:rPr>
  </w:style>
  <w:style w:type="paragraph" w:styleId="Heading1">
    <w:name w:val="heading 1"/>
    <w:basedOn w:val="Normal"/>
    <w:next w:val="Normal"/>
    <w:link w:val="Heading1Char"/>
    <w:uiPriority w:val="9"/>
    <w:qFormat/>
    <w:rsid w:val="003431F2"/>
    <w:pPr>
      <w:keepNext/>
      <w:keepLines/>
      <w:tabs>
        <w:tab w:val="left" w:pos="1701"/>
      </w:tabs>
      <w:spacing w:before="360" w:after="80"/>
      <w:ind w:left="1701" w:hanging="1701"/>
      <w:outlineLvl w:val="0"/>
    </w:pPr>
    <w:rPr>
      <w:rFonts w:eastAsiaTheme="majorEastAsia" w:cstheme="majorBidi"/>
      <w:b/>
      <w:bCs/>
      <w:color w:val="000000" w:themeColor="text1"/>
      <w:kern w:val="0"/>
      <w:sz w:val="28"/>
      <w:szCs w:val="26"/>
    </w:rPr>
  </w:style>
  <w:style w:type="paragraph" w:styleId="Heading2">
    <w:name w:val="heading 2"/>
    <w:basedOn w:val="Heading1"/>
    <w:next w:val="Normal"/>
    <w:link w:val="Heading2Char"/>
    <w:uiPriority w:val="9"/>
    <w:unhideWhenUsed/>
    <w:qFormat/>
    <w:rsid w:val="00403757"/>
    <w:pPr>
      <w:ind w:left="0" w:firstLine="0"/>
      <w:outlineLvl w:val="1"/>
    </w:pPr>
    <w:rPr>
      <w:b w:val="0"/>
      <w:bCs w:val="0"/>
      <w:i/>
      <w:iCs/>
      <w:sz w:val="23"/>
    </w:rPr>
  </w:style>
  <w:style w:type="paragraph" w:styleId="Heading3">
    <w:name w:val="heading 3"/>
    <w:basedOn w:val="Normal"/>
    <w:next w:val="Normal"/>
    <w:link w:val="Heading3Char"/>
    <w:uiPriority w:val="9"/>
    <w:unhideWhenUsed/>
    <w:qFormat/>
    <w:rsid w:val="002627B9"/>
    <w:pPr>
      <w:outlineLvl w:val="2"/>
    </w:pPr>
    <w:rPr>
      <w:smallCaps/>
      <w:sz w:val="22"/>
    </w:rPr>
  </w:style>
  <w:style w:type="paragraph" w:styleId="Heading4">
    <w:name w:val="heading 4"/>
    <w:basedOn w:val="Normal"/>
    <w:next w:val="Normal"/>
    <w:link w:val="Heading4Char"/>
    <w:uiPriority w:val="9"/>
    <w:semiHidden/>
    <w:unhideWhenUsed/>
    <w:qFormat/>
    <w:rsid w:val="0040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F2"/>
    <w:rPr>
      <w:rFonts w:ascii="Noto Serif" w:eastAsiaTheme="majorEastAsia" w:hAnsi="Noto Serif" w:cstheme="majorBidi"/>
      <w:b/>
      <w:bCs/>
      <w:color w:val="000000" w:themeColor="text1"/>
      <w:kern w:val="0"/>
      <w:sz w:val="28"/>
      <w:szCs w:val="26"/>
      <w:lang w:val="en-US"/>
    </w:rPr>
  </w:style>
  <w:style w:type="character" w:customStyle="1" w:styleId="Heading2Char">
    <w:name w:val="Heading 2 Char"/>
    <w:basedOn w:val="DefaultParagraphFont"/>
    <w:link w:val="Heading2"/>
    <w:uiPriority w:val="9"/>
    <w:rsid w:val="00403757"/>
    <w:rPr>
      <w:rFonts w:ascii="Noto Serif" w:eastAsiaTheme="majorEastAsia" w:hAnsi="Noto Serif" w:cstheme="majorBidi"/>
      <w:i/>
      <w:iCs/>
      <w:color w:val="000000" w:themeColor="text1"/>
      <w:kern w:val="0"/>
      <w:sz w:val="23"/>
      <w:szCs w:val="26"/>
      <w:lang w:val="en-US"/>
    </w:rPr>
  </w:style>
  <w:style w:type="character" w:customStyle="1" w:styleId="Heading3Char">
    <w:name w:val="Heading 3 Char"/>
    <w:basedOn w:val="DefaultParagraphFont"/>
    <w:link w:val="Heading3"/>
    <w:uiPriority w:val="9"/>
    <w:rsid w:val="002627B9"/>
    <w:rPr>
      <w:rFonts w:ascii="Brill" w:hAnsi="Brill"/>
      <w:smallCaps/>
      <w:sz w:val="22"/>
    </w:rPr>
  </w:style>
  <w:style w:type="character" w:customStyle="1" w:styleId="Heading4Char">
    <w:name w:val="Heading 4 Char"/>
    <w:basedOn w:val="DefaultParagraphFont"/>
    <w:link w:val="Heading4"/>
    <w:uiPriority w:val="9"/>
    <w:semiHidden/>
    <w:rsid w:val="0040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D9"/>
    <w:rPr>
      <w:rFonts w:eastAsiaTheme="majorEastAsia" w:cstheme="majorBidi"/>
      <w:color w:val="272727" w:themeColor="text1" w:themeTint="D8"/>
    </w:rPr>
  </w:style>
  <w:style w:type="paragraph" w:styleId="Title">
    <w:name w:val="Title"/>
    <w:basedOn w:val="Normal"/>
    <w:next w:val="Normal"/>
    <w:link w:val="TitleChar"/>
    <w:uiPriority w:val="10"/>
    <w:qFormat/>
    <w:rsid w:val="008E11D0"/>
    <w:pPr>
      <w:spacing w:before="2268" w:after="80" w:line="240" w:lineRule="auto"/>
      <w:contextualSpacing/>
      <w:jc w:val="center"/>
    </w:pPr>
    <w:rPr>
      <w:rFonts w:eastAsiaTheme="majorEastAsia" w:cstheme="majorBidi"/>
      <w:b/>
      <w:kern w:val="0"/>
      <w:sz w:val="32"/>
      <w:szCs w:val="56"/>
    </w:rPr>
  </w:style>
  <w:style w:type="character" w:customStyle="1" w:styleId="TitleChar">
    <w:name w:val="Title Char"/>
    <w:basedOn w:val="DefaultParagraphFont"/>
    <w:link w:val="Title"/>
    <w:uiPriority w:val="10"/>
    <w:rsid w:val="008E11D0"/>
    <w:rPr>
      <w:rFonts w:ascii="Noto Serif" w:eastAsiaTheme="majorEastAsia" w:hAnsi="Noto Serif" w:cstheme="majorBidi"/>
      <w:b/>
      <w:kern w:val="0"/>
      <w:sz w:val="32"/>
      <w:szCs w:val="56"/>
      <w:lang w:val="en-US"/>
    </w:rPr>
  </w:style>
  <w:style w:type="paragraph" w:styleId="Subtitle">
    <w:name w:val="Subtitle"/>
    <w:basedOn w:val="Normal"/>
    <w:next w:val="Normal"/>
    <w:link w:val="SubtitleChar"/>
    <w:uiPriority w:val="11"/>
    <w:qFormat/>
    <w:rsid w:val="00DE2936"/>
    <w:pPr>
      <w:numPr>
        <w:ilvl w:val="1"/>
      </w:numPr>
      <w:jc w:val="center"/>
    </w:pPr>
    <w:rPr>
      <w:rFonts w:eastAsiaTheme="majorEastAsia"/>
      <w:kern w:val="0"/>
      <w:sz w:val="28"/>
      <w:szCs w:val="30"/>
    </w:rPr>
  </w:style>
  <w:style w:type="character" w:customStyle="1" w:styleId="SubtitleChar">
    <w:name w:val="Subtitle Char"/>
    <w:basedOn w:val="DefaultParagraphFont"/>
    <w:link w:val="Subtitle"/>
    <w:uiPriority w:val="11"/>
    <w:rsid w:val="00DE2936"/>
    <w:rPr>
      <w:rFonts w:ascii="Noto Serif" w:eastAsiaTheme="majorEastAsia" w:hAnsi="Noto Serif" w:cs="Noto Naskh Arabic"/>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rFonts w:ascii="Noto Serif" w:hAnsi="Noto Serif" w:cs="Noto Naskh Arabic"/>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FootnoteText">
    <w:name w:val="footnote text"/>
    <w:basedOn w:val="Normal"/>
    <w:link w:val="FootnoteTextChar"/>
    <w:uiPriority w:val="99"/>
    <w:unhideWhenUsed/>
    <w:rsid w:val="001D40DA"/>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1D40DA"/>
    <w:rPr>
      <w:rFonts w:ascii="Noto Serif" w:hAnsi="Noto Serif" w:cs="Noto Naskh Arabic"/>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Normal"/>
    <w:link w:val="EndnoteTextChar"/>
    <w:uiPriority w:val="99"/>
    <w:semiHidden/>
    <w:unhideWhenUsed/>
    <w:rsid w:val="00123E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3E5F"/>
    <w:rPr>
      <w:rFonts w:ascii="Noto Serif" w:hAnsi="Noto Serif" w:cs="Noto Naskh Arabic"/>
      <w:sz w:val="20"/>
      <w:szCs w:val="20"/>
      <w:lang w:val="en-US"/>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240" w:line="240" w:lineRule="auto"/>
      <w:ind w:left="720" w:hanging="720"/>
    </w:pPr>
  </w:style>
  <w:style w:type="paragraph" w:styleId="Header">
    <w:name w:val="header"/>
    <w:basedOn w:val="Normal"/>
    <w:link w:val="HeaderChar"/>
    <w:uiPriority w:val="99"/>
    <w:unhideWhenUsed/>
    <w:rsid w:val="00DE2936"/>
    <w:pPr>
      <w:tabs>
        <w:tab w:val="center" w:pos="4680"/>
        <w:tab w:val="right" w:pos="9360"/>
      </w:tabs>
      <w:spacing w:after="0" w:line="240" w:lineRule="auto"/>
      <w:jc w:val="right"/>
    </w:pPr>
    <w:rPr>
      <w:i/>
      <w:iCs/>
      <w:sz w:val="20"/>
      <w:szCs w:val="20"/>
    </w:rPr>
  </w:style>
  <w:style w:type="character" w:customStyle="1" w:styleId="HeaderChar">
    <w:name w:val="Header Char"/>
    <w:basedOn w:val="DefaultParagraphFont"/>
    <w:link w:val="Header"/>
    <w:uiPriority w:val="99"/>
    <w:rsid w:val="00DE2936"/>
    <w:rPr>
      <w:rFonts w:ascii="Noto Serif" w:hAnsi="Noto Serif" w:cs="Noto Naskh Arabic"/>
      <w:i/>
      <w:iCs/>
      <w:sz w:val="20"/>
      <w:szCs w:val="20"/>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rFonts w:ascii="Noto Serif" w:hAnsi="Noto Serif" w:cs="Noto Naskh Arabic"/>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rFonts w:ascii="Times New Roman" w:eastAsia="Times New Roman" w:hAnsi="Times New Roman" w:cs="Times New Roman"/>
      <w:kern w:val="0"/>
      <w:lang w:val="en-US"/>
      <w14:ligatures w14:val="none"/>
    </w:rPr>
  </w:style>
  <w:style w:type="character" w:customStyle="1" w:styleId="QuranArabicChar">
    <w:name w:val="Qur'an Arabic Char"/>
    <w:basedOn w:val="NormalWebChar"/>
    <w:link w:val="QuranArabic"/>
    <w:rsid w:val="00A827DD"/>
    <w:rPr>
      <w:rFonts w:ascii="Times New Roman" w:eastAsia="Times New Roman" w:hAnsi="Times New Roman" w:cs="Amiri Quran"/>
      <w:kern w:val="0"/>
      <w:lang w:val="en-US"/>
      <w14:ligatures w14:val="none"/>
    </w:rPr>
  </w:style>
  <w:style w:type="paragraph" w:styleId="TOC1">
    <w:name w:val="toc 1"/>
    <w:basedOn w:val="Normal"/>
    <w:next w:val="Normal"/>
    <w:autoRedefine/>
    <w:uiPriority w:val="39"/>
    <w:unhideWhenUsed/>
    <w:rsid w:val="00780119"/>
    <w:pPr>
      <w:spacing w:before="240" w:after="120"/>
    </w:pPr>
    <w:rPr>
      <w:rFonts w:asciiTheme="minorHAnsi" w:hAnsiTheme="minorHAnsi" w:cs="Times New Roman"/>
      <w:bCs/>
      <w:sz w:val="20"/>
    </w:rPr>
  </w:style>
  <w:style w:type="paragraph" w:styleId="TOC2">
    <w:name w:val="toc 2"/>
    <w:basedOn w:val="Normal"/>
    <w:next w:val="Normal"/>
    <w:autoRedefine/>
    <w:uiPriority w:val="39"/>
    <w:unhideWhenUsed/>
    <w:rsid w:val="00DE2936"/>
    <w:pPr>
      <w:spacing w:before="120" w:after="0"/>
      <w:ind w:left="230"/>
    </w:pPr>
    <w:rPr>
      <w:rFonts w:asciiTheme="minorHAnsi" w:hAnsiTheme="minorHAnsi" w:cs="Times New Roman"/>
      <w:i/>
      <w:iCs/>
      <w:sz w:val="20"/>
    </w:rPr>
  </w:style>
  <w:style w:type="paragraph" w:styleId="TOC3">
    <w:name w:val="toc 3"/>
    <w:basedOn w:val="Normal"/>
    <w:next w:val="Normal"/>
    <w:autoRedefine/>
    <w:uiPriority w:val="39"/>
    <w:unhideWhenUsed/>
    <w:rsid w:val="00DE2936"/>
    <w:pPr>
      <w:spacing w:after="0"/>
      <w:ind w:left="460"/>
    </w:pPr>
    <w:rPr>
      <w:rFonts w:asciiTheme="minorHAnsi" w:hAnsiTheme="minorHAnsi" w:cs="Times New Roman"/>
      <w:sz w:val="20"/>
    </w:rPr>
  </w:style>
  <w:style w:type="paragraph" w:styleId="TOC4">
    <w:name w:val="toc 4"/>
    <w:basedOn w:val="Normal"/>
    <w:next w:val="Normal"/>
    <w:autoRedefine/>
    <w:uiPriority w:val="39"/>
    <w:unhideWhenUsed/>
    <w:rsid w:val="00DE2936"/>
    <w:pPr>
      <w:spacing w:after="0"/>
      <w:ind w:left="690"/>
    </w:pPr>
    <w:rPr>
      <w:rFonts w:asciiTheme="minorHAnsi" w:hAnsiTheme="minorHAnsi" w:cs="Times New Roman"/>
      <w:sz w:val="20"/>
    </w:rPr>
  </w:style>
  <w:style w:type="paragraph" w:styleId="TOC5">
    <w:name w:val="toc 5"/>
    <w:basedOn w:val="Normal"/>
    <w:next w:val="Normal"/>
    <w:autoRedefine/>
    <w:uiPriority w:val="39"/>
    <w:unhideWhenUsed/>
    <w:rsid w:val="00DE2936"/>
    <w:pPr>
      <w:spacing w:after="0"/>
      <w:ind w:left="920"/>
    </w:pPr>
    <w:rPr>
      <w:rFonts w:asciiTheme="minorHAnsi" w:hAnsiTheme="minorHAnsi" w:cs="Times New Roman"/>
      <w:sz w:val="20"/>
    </w:rPr>
  </w:style>
  <w:style w:type="paragraph" w:styleId="TOC6">
    <w:name w:val="toc 6"/>
    <w:basedOn w:val="Normal"/>
    <w:next w:val="Normal"/>
    <w:autoRedefine/>
    <w:uiPriority w:val="39"/>
    <w:unhideWhenUsed/>
    <w:rsid w:val="00DE2936"/>
    <w:pPr>
      <w:spacing w:after="0"/>
      <w:ind w:left="1150"/>
    </w:pPr>
    <w:rPr>
      <w:rFonts w:asciiTheme="minorHAnsi" w:hAnsiTheme="minorHAnsi" w:cs="Times New Roman"/>
      <w:sz w:val="20"/>
    </w:rPr>
  </w:style>
  <w:style w:type="paragraph" w:styleId="TOC7">
    <w:name w:val="toc 7"/>
    <w:basedOn w:val="Normal"/>
    <w:next w:val="Normal"/>
    <w:autoRedefine/>
    <w:uiPriority w:val="39"/>
    <w:unhideWhenUsed/>
    <w:rsid w:val="00DE2936"/>
    <w:pPr>
      <w:spacing w:after="0"/>
      <w:ind w:left="1380"/>
    </w:pPr>
    <w:rPr>
      <w:rFonts w:asciiTheme="minorHAnsi" w:hAnsiTheme="minorHAnsi" w:cs="Times New Roman"/>
      <w:sz w:val="20"/>
    </w:rPr>
  </w:style>
  <w:style w:type="paragraph" w:styleId="TOC8">
    <w:name w:val="toc 8"/>
    <w:basedOn w:val="Normal"/>
    <w:next w:val="Normal"/>
    <w:autoRedefine/>
    <w:uiPriority w:val="39"/>
    <w:unhideWhenUsed/>
    <w:rsid w:val="00DE2936"/>
    <w:pPr>
      <w:spacing w:after="0"/>
      <w:ind w:left="1610"/>
    </w:pPr>
    <w:rPr>
      <w:rFonts w:asciiTheme="minorHAnsi" w:hAnsiTheme="minorHAnsi" w:cs="Times New Roman"/>
      <w:sz w:val="20"/>
    </w:rPr>
  </w:style>
  <w:style w:type="paragraph" w:styleId="TOC9">
    <w:name w:val="toc 9"/>
    <w:basedOn w:val="Normal"/>
    <w:next w:val="Normal"/>
    <w:autoRedefine/>
    <w:uiPriority w:val="39"/>
    <w:unhideWhenUsed/>
    <w:rsid w:val="00DE2936"/>
    <w:pPr>
      <w:spacing w:after="0"/>
      <w:ind w:left="1840"/>
    </w:pPr>
    <w:rPr>
      <w:rFonts w:asciiTheme="minorHAnsi" w:hAnsiTheme="minorHAnsi" w:cs="Times New Roman"/>
      <w:sz w:val="20"/>
    </w:rPr>
  </w:style>
  <w:style w:type="character" w:styleId="Hyperlink">
    <w:name w:val="Hyperlink"/>
    <w:basedOn w:val="DefaultParagraphFont"/>
    <w:uiPriority w:val="99"/>
    <w:unhideWhenUsed/>
    <w:rsid w:val="00DE2936"/>
    <w:rPr>
      <w:color w:val="467886" w:themeColor="hyperlink"/>
      <w:u w:val="single"/>
    </w:rPr>
  </w:style>
  <w:style w:type="paragraph" w:customStyle="1" w:styleId="Heading1-excludefromTOC">
    <w:name w:val="Heading 1 - exclude from TOC"/>
    <w:basedOn w:val="Heading1"/>
    <w:qFormat/>
    <w:rsid w:val="00DE2936"/>
    <w:rPr>
      <w:lang w:val="en-CA"/>
    </w:rPr>
  </w:style>
  <w:style w:type="paragraph" w:customStyle="1" w:styleId="caption-Alt-text">
    <w:name w:val="caption - Alt-text"/>
    <w:basedOn w:val="Caption"/>
    <w:qFormat/>
    <w:rsid w:val="00620330"/>
  </w:style>
  <w:style w:type="paragraph" w:styleId="TableofFigures">
    <w:name w:val="table of figures"/>
    <w:basedOn w:val="Normal"/>
    <w:next w:val="Normal"/>
    <w:uiPriority w:val="99"/>
    <w:unhideWhenUsed/>
    <w:rsid w:val="00780119"/>
    <w:pPr>
      <w:spacing w:after="0"/>
      <w:ind w:left="460" w:hanging="460"/>
    </w:pPr>
    <w:rPr>
      <w:rFonts w:asciiTheme="minorHAnsi" w:hAnsiTheme="minorHAnsi" w:cs="Times New Roman"/>
      <w:bCs/>
      <w:sz w:val="20"/>
    </w:rPr>
  </w:style>
  <w:style w:type="numbering" w:customStyle="1" w:styleId="CurrentList1">
    <w:name w:val="Current List1"/>
    <w:uiPriority w:val="99"/>
    <w:rsid w:val="00572D42"/>
    <w:pPr>
      <w:numPr>
        <w:numId w:val="4"/>
      </w:numPr>
    </w:pPr>
  </w:style>
  <w:style w:type="numbering" w:customStyle="1" w:styleId="CurrentList2">
    <w:name w:val="Current List2"/>
    <w:uiPriority w:val="99"/>
    <w:rsid w:val="00572D42"/>
    <w:pPr>
      <w:numPr>
        <w:numId w:val="5"/>
      </w:numPr>
    </w:pPr>
  </w:style>
  <w:style w:type="numbering" w:customStyle="1" w:styleId="CurrentList3">
    <w:name w:val="Current List3"/>
    <w:uiPriority w:val="99"/>
    <w:rsid w:val="00572D42"/>
    <w:pPr>
      <w:numPr>
        <w:numId w:val="6"/>
      </w:numPr>
    </w:pPr>
  </w:style>
  <w:style w:type="numbering" w:customStyle="1" w:styleId="CurrentList4">
    <w:name w:val="Current List4"/>
    <w:uiPriority w:val="99"/>
    <w:rsid w:val="00572D42"/>
    <w:pPr>
      <w:numPr>
        <w:numId w:val="7"/>
      </w:numPr>
    </w:pPr>
  </w:style>
  <w:style w:type="numbering" w:customStyle="1" w:styleId="CurrentList5">
    <w:name w:val="Current List5"/>
    <w:uiPriority w:val="99"/>
    <w:rsid w:val="00572D42"/>
    <w:pPr>
      <w:numPr>
        <w:numId w:val="8"/>
      </w:numPr>
    </w:pPr>
  </w:style>
  <w:style w:type="numbering" w:customStyle="1" w:styleId="CurrentList6">
    <w:name w:val="Current List6"/>
    <w:uiPriority w:val="99"/>
    <w:rsid w:val="00572D42"/>
    <w:pPr>
      <w:numPr>
        <w:numId w:val="9"/>
      </w:numPr>
    </w:pPr>
  </w:style>
  <w:style w:type="numbering" w:customStyle="1" w:styleId="CurrentList7">
    <w:name w:val="Current List7"/>
    <w:uiPriority w:val="99"/>
    <w:rsid w:val="00572D42"/>
    <w:pPr>
      <w:numPr>
        <w:numId w:val="10"/>
      </w:numPr>
    </w:pPr>
  </w:style>
  <w:style w:type="character" w:styleId="UnresolvedMention">
    <w:name w:val="Unresolved Mention"/>
    <w:basedOn w:val="DefaultParagraphFont"/>
    <w:uiPriority w:val="99"/>
    <w:semiHidden/>
    <w:unhideWhenUsed/>
    <w:rsid w:val="004524EE"/>
    <w:rPr>
      <w:color w:val="605E5C"/>
      <w:shd w:val="clear" w:color="auto" w:fill="E1DFDD"/>
    </w:rPr>
  </w:style>
  <w:style w:type="character" w:customStyle="1" w:styleId="VerbatimChar">
    <w:name w:val="Verbatim Char"/>
    <w:basedOn w:val="DefaultParagraphFont"/>
    <w:rsid w:val="00B06606"/>
    <w:rPr>
      <w:rFonts w:ascii="Consolas" w:hAnsi="Consolas"/>
      <w:sz w:val="22"/>
    </w:rPr>
  </w:style>
  <w:style w:type="paragraph" w:customStyle="1" w:styleId="western">
    <w:name w:val="western"/>
    <w:basedOn w:val="Normal"/>
    <w:rsid w:val="00CD211A"/>
    <w:pPr>
      <w:spacing w:before="100" w:beforeAutospacing="1" w:after="119"/>
    </w:pPr>
    <w:rPr>
      <w:rFonts w:eastAsia="Times New Roman" w:cs="Noto Serif"/>
      <w:kern w:val="0"/>
      <w:sz w:val="22"/>
      <w:szCs w:val="22"/>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23</TotalTime>
  <Pages>16</Pages>
  <Words>3973</Words>
  <Characters>20624</Characters>
  <Application>Microsoft Office Word</Application>
  <DocSecurity>0</DocSecurity>
  <Lines>1213</Lines>
  <Paragraphs>1229</Paragraphs>
  <ScaleCrop>false</ScaleCrop>
  <HeadingPairs>
    <vt:vector size="2" baseType="variant">
      <vt:variant>
        <vt:lpstr>Title</vt:lpstr>
      </vt:variant>
      <vt:variant>
        <vt:i4>1</vt:i4>
      </vt:variant>
    </vt:vector>
  </HeadingPairs>
  <TitlesOfParts>
    <vt:vector size="1" baseType="lpstr">
      <vt:lpstr>This Is the Book’s Title</vt:lpstr>
    </vt:vector>
  </TitlesOfParts>
  <Manager/>
  <Company/>
  <LinksUpToDate>false</LinksUpToDate>
  <CharactersWithSpaces>23368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Book’s Title</dc:title>
  <dc:subject/>
  <dc:creator>Author Name</dc:creator>
  <cp:keywords/>
  <dc:description/>
  <cp:lastModifiedBy>Joseph Hill</cp:lastModifiedBy>
  <cp:revision>12</cp:revision>
  <dcterms:created xsi:type="dcterms:W3CDTF">2026-08-26T19:09:00Z</dcterms:created>
  <dcterms:modified xsi:type="dcterms:W3CDTF">2026-09-11T13:18:00Z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id="YpZWIzjw"/&gt;&lt;style id="http://www.zotero.org/styles/chicago-author-date" locale="en-US" hasBibliography="1" bibliographyStyleHasBeenSet="1"/&gt;&lt;prefs&gt;&lt;pref name="fieldType" value="Field"/&gt;&lt;pref name=</vt:lpwstr>
  </property>
  <property fmtid="{D5CDD505-2E9C-101B-9397-08002B2CF9AE}" pid="3" name="ZOTERO_PREF_2">
    <vt:lpwstr>"dontAskDelayCitationUpdates" value="true"/&gt;&lt;/prefs&gt;&lt;/data&gt;</vt:lpwstr>
  </property>
  <property fmtid="{D5CDD505-2E9C-101B-9397-08002B2CF9AE}" pid="4" name="Short Title">
    <vt:lpwstr>Document Short Title</vt:lpwstr>
  </property>
  <property fmtid="{D5CDD505-2E9C-101B-9397-08002B2CF9AE}" pid="5" name="Subtitle">
    <vt:lpwstr>This is the Subtitle</vt:lpwstr>
  </property>
</Properties>
</file>